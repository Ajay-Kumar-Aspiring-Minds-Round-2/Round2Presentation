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0570" w:rsidRDefault="00DC0570" w:rsidP="002A2178">
      <w:pPr>
        <w:rPr>
          <w:rFonts w:ascii="Arial" w:hAnsi="Arial" w:cs="Arial"/>
        </w:rPr>
      </w:pPr>
      <w:r w:rsidRPr="005F5AE4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7D56E683" wp14:editId="09D63C02">
                <wp:simplePos x="0" y="0"/>
                <wp:positionH relativeFrom="page">
                  <wp:align>left</wp:align>
                </wp:positionH>
                <wp:positionV relativeFrom="paragraph">
                  <wp:posOffset>-619125</wp:posOffset>
                </wp:positionV>
                <wp:extent cx="7762875" cy="111442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5" cy="11144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614E" w:rsidRPr="004912B2" w:rsidRDefault="00CA614E" w:rsidP="00DF012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4912B2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40"/>
                                <w:szCs w:val="40"/>
                              </w:rPr>
                              <w:t>QUESTION</w:t>
                            </w:r>
                          </w:p>
                          <w:p w:rsidR="00CA614E" w:rsidRPr="009730CE" w:rsidRDefault="00CA614E" w:rsidP="009730CE">
                            <w:pPr>
                              <w:pStyle w:val="ListParagraph"/>
                              <w:spacing w:line="276" w:lineRule="auto"/>
                              <w:rPr>
                                <w:rFonts w:ascii="Calibri" w:eastAsia="Times New Roman" w:hAnsi="Calibri" w:cs="Calibri"/>
                                <w:b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9730CE">
                              <w:rPr>
                                <w:rFonts w:ascii="Calibri" w:eastAsia="Times New Roman" w:hAnsi="Calibri" w:cs="Calibri"/>
                                <w:color w:val="FF0000"/>
                                <w:sz w:val="26"/>
                                <w:szCs w:val="26"/>
                              </w:rPr>
                              <w:t>[RESPECTABLE]</w:t>
                            </w:r>
                          </w:p>
                          <w:p w:rsidR="00CA614E" w:rsidRPr="009730CE" w:rsidRDefault="00CA614E" w:rsidP="009730CE">
                            <w:pPr>
                              <w:ind w:left="720"/>
                              <w:rPr>
                                <w:rFonts w:ascii="Calibri" w:eastAsia="Times New Roman" w:hAnsi="Calibri" w:cs="Calibri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9730CE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26"/>
                                <w:szCs w:val="26"/>
                              </w:rPr>
                              <w:t>Proof of Concept to demonstrate an application designed using Dependency Injection design pattern. Expected the architecture and an implementation approach with a sample project</w:t>
                            </w:r>
                          </w:p>
                          <w:p w:rsidR="00CA614E" w:rsidRPr="009730CE" w:rsidRDefault="00CA614E" w:rsidP="009730CE">
                            <w:pPr>
                              <w:ind w:left="360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6E683" id="Rectangle 14" o:spid="_x0000_s1026" style="position:absolute;margin-left:0;margin-top:-48.75pt;width:611.25pt;height:87.75pt;z-index:25163622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" fillcolor="#cf9 [3209]" strokecolor="#65cb00 [1609]" strokeweight="2pt">
                <v:textbox>
                  <w:txbxContent>
                    <w:p w:rsidR="00CA614E" w:rsidRPr="004912B2" w:rsidRDefault="00CA614E" w:rsidP="00DF012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Arial" w:hAnsi="Arial" w:cs="Arial"/>
                          <w:b/>
                          <w:color w:val="000000" w:themeColor="text1"/>
                          <w:sz w:val="40"/>
                          <w:szCs w:val="40"/>
                        </w:rPr>
                      </w:pPr>
                      <w:r w:rsidRPr="004912B2">
                        <w:rPr>
                          <w:rFonts w:ascii="Arial" w:hAnsi="Arial" w:cs="Arial"/>
                          <w:b/>
                          <w:color w:val="000000" w:themeColor="text1"/>
                          <w:sz w:val="40"/>
                          <w:szCs w:val="40"/>
                        </w:rPr>
                        <w:t>QUESTION</w:t>
                      </w:r>
                    </w:p>
                    <w:p w:rsidR="00CA614E" w:rsidRPr="009730CE" w:rsidRDefault="00CA614E" w:rsidP="009730CE">
                      <w:pPr>
                        <w:pStyle w:val="ListParagraph"/>
                        <w:spacing w:line="276" w:lineRule="auto"/>
                        <w:rPr>
                          <w:rFonts w:ascii="Calibri" w:eastAsia="Times New Roman" w:hAnsi="Calibri" w:cs="Calibri"/>
                          <w:b/>
                          <w:color w:val="FF0000"/>
                          <w:sz w:val="26"/>
                          <w:szCs w:val="26"/>
                        </w:rPr>
                      </w:pPr>
                      <w:r w:rsidRPr="009730CE">
                        <w:rPr>
                          <w:rFonts w:ascii="Calibri" w:eastAsia="Times New Roman" w:hAnsi="Calibri" w:cs="Calibri"/>
                          <w:color w:val="FF0000"/>
                          <w:sz w:val="26"/>
                          <w:szCs w:val="26"/>
                        </w:rPr>
                        <w:t>[RESPECTABLE]</w:t>
                      </w:r>
                    </w:p>
                    <w:p w:rsidR="00CA614E" w:rsidRPr="009730CE" w:rsidRDefault="00CA614E" w:rsidP="009730CE">
                      <w:pPr>
                        <w:ind w:left="720"/>
                        <w:rPr>
                          <w:rFonts w:ascii="Calibri" w:eastAsia="Times New Roman" w:hAnsi="Calibri" w:cs="Calibri"/>
                          <w:b/>
                          <w:color w:val="000000" w:themeColor="text1"/>
                          <w:sz w:val="26"/>
                          <w:szCs w:val="26"/>
                        </w:rPr>
                      </w:pPr>
                      <w:r w:rsidRPr="009730CE">
                        <w:rPr>
                          <w:rFonts w:ascii="Calibri" w:eastAsia="Times New Roman" w:hAnsi="Calibri" w:cs="Calibri"/>
                          <w:color w:val="000000" w:themeColor="text1"/>
                          <w:sz w:val="26"/>
                          <w:szCs w:val="26"/>
                        </w:rPr>
                        <w:t>Proof of Concept to demonstrate an application designed using Dependency Injection design pattern. Expected the architecture and an implementation approach with a sample project</w:t>
                      </w:r>
                    </w:p>
                    <w:p w:rsidR="00CA614E" w:rsidRPr="009730CE" w:rsidRDefault="00CA614E" w:rsidP="009730CE">
                      <w:pPr>
                        <w:ind w:left="360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DC0570" w:rsidRDefault="00DC0570" w:rsidP="002A2178">
      <w:pPr>
        <w:rPr>
          <w:rFonts w:ascii="Arial" w:hAnsi="Arial" w:cs="Arial"/>
        </w:rPr>
      </w:pPr>
    </w:p>
    <w:p w:rsidR="009730CE" w:rsidRDefault="009730CE" w:rsidP="002A2178">
      <w:pPr>
        <w:spacing w:line="257" w:lineRule="auto"/>
        <w:rPr>
          <w:rFonts w:ascii="Arial" w:eastAsia="Calibri" w:hAnsi="Arial" w:cs="Arial"/>
          <w:b/>
          <w:i/>
          <w:u w:val="single"/>
          <w:lang w:val="en-IN"/>
        </w:rPr>
      </w:pPr>
    </w:p>
    <w:p w:rsidR="009730CE" w:rsidRDefault="009730CE" w:rsidP="002A2178">
      <w:pPr>
        <w:spacing w:line="257" w:lineRule="auto"/>
        <w:rPr>
          <w:rFonts w:ascii="Arial" w:eastAsia="Calibri" w:hAnsi="Arial" w:cs="Arial"/>
          <w:b/>
          <w:i/>
          <w:u w:val="single"/>
          <w:lang w:val="en-IN"/>
        </w:rPr>
      </w:pPr>
    </w:p>
    <w:p w:rsidR="002A2178" w:rsidRDefault="002A2178" w:rsidP="002A2178">
      <w:pPr>
        <w:spacing w:line="257" w:lineRule="auto"/>
        <w:rPr>
          <w:rFonts w:ascii="Arial" w:eastAsia="Calibri" w:hAnsi="Arial" w:cs="Arial"/>
          <w:b/>
          <w:lang w:val="en-IN"/>
        </w:rPr>
      </w:pPr>
      <w:r w:rsidRPr="00E74736">
        <w:rPr>
          <w:rFonts w:ascii="Arial" w:eastAsia="Calibri" w:hAnsi="Arial" w:cs="Arial"/>
          <w:b/>
          <w:u w:val="single"/>
          <w:lang w:val="en-IN"/>
        </w:rPr>
        <w:t>Prerequisites:</w:t>
      </w:r>
      <w:r w:rsidRPr="00E74736">
        <w:rPr>
          <w:rFonts w:ascii="Arial" w:eastAsia="Calibri" w:hAnsi="Arial" w:cs="Arial"/>
          <w:b/>
          <w:lang w:val="en-IN"/>
        </w:rPr>
        <w:t xml:space="preserve"> </w:t>
      </w:r>
    </w:p>
    <w:p w:rsidR="00BC2C68" w:rsidRPr="00E74736" w:rsidRDefault="00BC2C68" w:rsidP="002A2178">
      <w:pPr>
        <w:spacing w:line="257" w:lineRule="auto"/>
        <w:rPr>
          <w:rFonts w:ascii="Arial" w:eastAsia="Calibri" w:hAnsi="Arial" w:cs="Arial"/>
          <w:b/>
          <w:lang w:val="en-IN"/>
        </w:rPr>
      </w:pPr>
    </w:p>
    <w:p w:rsidR="002A2178" w:rsidRPr="00BC2C68" w:rsidRDefault="00786566" w:rsidP="00DF0124">
      <w:pPr>
        <w:pStyle w:val="ListParagraph"/>
        <w:numPr>
          <w:ilvl w:val="0"/>
          <w:numId w:val="1"/>
        </w:numPr>
        <w:spacing w:after="160" w:line="257" w:lineRule="auto"/>
        <w:rPr>
          <w:rFonts w:ascii="Arial" w:hAnsi="Arial" w:cs="Arial"/>
        </w:rPr>
      </w:pPr>
      <w:r w:rsidRPr="00786566">
        <w:rPr>
          <w:rFonts w:ascii="Arial" w:eastAsia="Calibri" w:hAnsi="Arial" w:cs="Arial"/>
          <w:lang w:val="en-IN"/>
        </w:rPr>
        <w:t>DILauncher</w:t>
      </w:r>
      <w:r w:rsidR="002A2178" w:rsidRPr="002A2178">
        <w:rPr>
          <w:rFonts w:ascii="Arial" w:eastAsia="Calibri" w:hAnsi="Arial" w:cs="Arial"/>
          <w:lang w:val="en-IN"/>
        </w:rPr>
        <w:t>.java</w:t>
      </w:r>
      <w:r>
        <w:rPr>
          <w:rFonts w:ascii="Arial" w:eastAsia="Calibri" w:hAnsi="Arial" w:cs="Arial"/>
          <w:lang w:val="en-IN"/>
        </w:rPr>
        <w:t xml:space="preserve">, </w:t>
      </w:r>
      <w:r w:rsidRPr="00786566">
        <w:rPr>
          <w:rFonts w:ascii="Arial" w:eastAsia="Calibri" w:hAnsi="Arial" w:cs="Arial"/>
          <w:lang w:val="en-IN"/>
        </w:rPr>
        <w:t>Employee</w:t>
      </w:r>
      <w:r>
        <w:rPr>
          <w:rFonts w:ascii="Arial" w:eastAsia="Calibri" w:hAnsi="Arial" w:cs="Arial"/>
          <w:lang w:val="en-IN"/>
        </w:rPr>
        <w:t xml:space="preserve">.java, </w:t>
      </w:r>
      <w:r w:rsidRPr="00786566">
        <w:rPr>
          <w:rFonts w:ascii="Arial" w:eastAsia="Calibri" w:hAnsi="Arial" w:cs="Arial"/>
          <w:lang w:val="en-IN"/>
        </w:rPr>
        <w:t>SkillSets</w:t>
      </w:r>
      <w:r>
        <w:rPr>
          <w:rFonts w:ascii="Arial" w:eastAsia="Calibri" w:hAnsi="Arial" w:cs="Arial"/>
          <w:lang w:val="en-IN"/>
        </w:rPr>
        <w:t>.java</w:t>
      </w:r>
    </w:p>
    <w:p w:rsidR="00BC2C68" w:rsidRDefault="00BC2C68" w:rsidP="00BC2C68">
      <w:pPr>
        <w:spacing w:after="160" w:line="257" w:lineRule="auto"/>
        <w:rPr>
          <w:rFonts w:ascii="Arial" w:hAnsi="Arial" w:cs="Arial"/>
        </w:rPr>
      </w:pPr>
    </w:p>
    <w:p w:rsidR="001E4EC8" w:rsidRPr="001E4EC8" w:rsidRDefault="001E4EC8" w:rsidP="001E4EC8">
      <w:pPr>
        <w:spacing w:after="160" w:line="257" w:lineRule="auto"/>
        <w:rPr>
          <w:rFonts w:ascii="Arial" w:hAnsi="Arial" w:cs="Arial"/>
          <w:lang w:val="en-IN"/>
        </w:rPr>
      </w:pPr>
      <w:r w:rsidRPr="001E4EC8">
        <w:rPr>
          <w:rFonts w:ascii="Arial" w:hAnsi="Arial" w:cs="Arial"/>
          <w:b/>
          <w:bCs/>
          <w:iCs/>
          <w:u w:val="single"/>
        </w:rPr>
        <w:t>Source Code GIT Repository:</w:t>
      </w:r>
    </w:p>
    <w:p w:rsidR="001E4EC8" w:rsidRPr="001E4EC8" w:rsidRDefault="001E4EC8" w:rsidP="001E4EC8">
      <w:pPr>
        <w:spacing w:after="160" w:line="257" w:lineRule="auto"/>
        <w:rPr>
          <w:rFonts w:ascii="Arial" w:hAnsi="Arial" w:cs="Arial"/>
          <w:lang w:val="en-IN"/>
        </w:rPr>
      </w:pPr>
      <w:r w:rsidRPr="001E4EC8">
        <w:rPr>
          <w:rFonts w:ascii="Arial" w:hAnsi="Arial" w:cs="Arial"/>
          <w:b/>
          <w:bCs/>
        </w:rPr>
        <w:t xml:space="preserve">Web Browser Link: </w:t>
      </w:r>
    </w:p>
    <w:p w:rsidR="001E4EC8" w:rsidRDefault="001E4EC8" w:rsidP="001E4EC8">
      <w:pPr>
        <w:spacing w:after="160" w:line="257" w:lineRule="auto"/>
        <w:rPr>
          <w:rFonts w:ascii="Arial" w:hAnsi="Arial" w:cs="Arial"/>
          <w:b/>
          <w:bCs/>
        </w:rPr>
      </w:pPr>
      <w:r w:rsidRPr="001E4EC8">
        <w:rPr>
          <w:rFonts w:ascii="Arial" w:hAnsi="Arial" w:cs="Arial"/>
          <w:b/>
          <w:bCs/>
        </w:rPr>
        <w:t> </w:t>
      </w:r>
      <w:hyperlink r:id="rId8" w:history="1">
        <w:r w:rsidR="009C1D64" w:rsidRPr="0057566A">
          <w:rPr>
            <w:rStyle w:val="Hyperlink"/>
            <w:rFonts w:ascii="Arial" w:hAnsi="Arial" w:cs="Arial"/>
            <w:b/>
            <w:bCs/>
          </w:rPr>
          <w:t>https://github.com/Ajay-Kumar-Aspiring-Minds-Round-2/DependencyInjectionApp</w:t>
        </w:r>
      </w:hyperlink>
    </w:p>
    <w:p w:rsidR="009C1D64" w:rsidRPr="001E4EC8" w:rsidRDefault="009C1D64" w:rsidP="001E4EC8">
      <w:pPr>
        <w:spacing w:after="160" w:line="257" w:lineRule="auto"/>
        <w:rPr>
          <w:rFonts w:ascii="Arial" w:hAnsi="Arial" w:cs="Arial"/>
          <w:lang w:val="en-IN"/>
        </w:rPr>
      </w:pPr>
    </w:p>
    <w:p w:rsidR="001E4EC8" w:rsidRPr="001E4EC8" w:rsidRDefault="001E4EC8" w:rsidP="001E4EC8">
      <w:pPr>
        <w:spacing w:after="160" w:line="257" w:lineRule="auto"/>
        <w:rPr>
          <w:rFonts w:ascii="Arial" w:hAnsi="Arial" w:cs="Arial"/>
          <w:lang w:val="en-IN"/>
        </w:rPr>
      </w:pPr>
      <w:r w:rsidRPr="001E4EC8">
        <w:rPr>
          <w:rFonts w:ascii="Arial" w:hAnsi="Arial" w:cs="Arial"/>
          <w:b/>
          <w:bCs/>
        </w:rPr>
        <w:t xml:space="preserve">GIT Clone Link: </w:t>
      </w:r>
    </w:p>
    <w:p w:rsidR="00385C22" w:rsidRPr="001D0711" w:rsidRDefault="001D0711" w:rsidP="001E4EC8">
      <w:pPr>
        <w:spacing w:after="160" w:line="257" w:lineRule="auto"/>
        <w:rPr>
          <w:rFonts w:ascii="Arial" w:hAnsi="Arial" w:cs="Arial"/>
          <w:b/>
        </w:rPr>
      </w:pPr>
      <w:hyperlink r:id="rId9" w:history="1">
        <w:r w:rsidRPr="001D0711">
          <w:rPr>
            <w:rStyle w:val="Hyperlink"/>
            <w:rFonts w:ascii="Arial" w:hAnsi="Arial" w:cs="Arial"/>
            <w:b/>
          </w:rPr>
          <w:t>https://github.com/Ajay-Kumar-Aspiring-Minds-Round-2/DependencyInjectionApp.git</w:t>
        </w:r>
      </w:hyperlink>
    </w:p>
    <w:p w:rsidR="001E4EC8" w:rsidRDefault="001E4EC8" w:rsidP="001E4EC8">
      <w:pPr>
        <w:spacing w:after="160" w:line="257" w:lineRule="auto"/>
        <w:rPr>
          <w:rFonts w:ascii="Arial" w:hAnsi="Arial" w:cs="Arial"/>
        </w:rPr>
      </w:pPr>
      <w:bookmarkStart w:id="0" w:name="_GoBack"/>
      <w:bookmarkEnd w:id="0"/>
    </w:p>
    <w:p w:rsidR="00791CF1" w:rsidRDefault="00791CF1" w:rsidP="00BC2C68">
      <w:pPr>
        <w:spacing w:after="160" w:line="257" w:lineRule="auto"/>
        <w:rPr>
          <w:rFonts w:ascii="Arial" w:eastAsia="Calibri" w:hAnsi="Arial" w:cs="Arial"/>
          <w:b/>
          <w:u w:val="single"/>
          <w:lang w:val="en-IN"/>
        </w:rPr>
      </w:pPr>
      <w:r w:rsidRPr="0016342F">
        <w:rPr>
          <w:rFonts w:ascii="Arial" w:eastAsia="Calibri" w:hAnsi="Arial" w:cs="Arial"/>
          <w:b/>
          <w:u w:val="single"/>
          <w:lang w:val="en-IN"/>
        </w:rPr>
        <w:t>Technology Stack:</w:t>
      </w:r>
    </w:p>
    <w:p w:rsidR="00791CF1" w:rsidRPr="00791CF1" w:rsidRDefault="00791CF1" w:rsidP="00BC2C68">
      <w:pPr>
        <w:spacing w:after="160" w:line="257" w:lineRule="auto"/>
        <w:rPr>
          <w:rFonts w:ascii="Arial" w:eastAsia="Calibri" w:hAnsi="Arial" w:cs="Arial"/>
          <w:b/>
          <w:lang w:val="en-IN"/>
        </w:rPr>
      </w:pPr>
      <w:r w:rsidRPr="00791CF1">
        <w:rPr>
          <w:rFonts w:ascii="Arial" w:eastAsia="Calibri" w:hAnsi="Arial" w:cs="Arial"/>
          <w:noProof/>
          <w:lang w:val="en-IN" w:eastAsia="en-IN"/>
        </w:rPr>
        <w:drawing>
          <wp:inline distT="0" distB="0" distL="0" distR="0" wp14:anchorId="65319E12" wp14:editId="3AE72514">
            <wp:extent cx="1323975" cy="775970"/>
            <wp:effectExtent l="0" t="0" r="0" b="5080"/>
            <wp:docPr id="3" name="Picture 8" descr="How to Manage Multiple Java Versions in MacOS | by Chamika Kasun | Mediu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How to Manage Multiple Java Versions in MacOS | by Chamika Kasun | Medium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CF1">
        <w:rPr>
          <w:rFonts w:ascii="Arial" w:eastAsia="Calibri" w:hAnsi="Arial" w:cs="Arial"/>
          <w:b/>
          <w:lang w:val="en-IN"/>
        </w:rPr>
        <w:tab/>
        <w:t xml:space="preserve">  </w:t>
      </w:r>
      <w:r w:rsidRPr="00791CF1">
        <w:rPr>
          <w:rFonts w:ascii="Arial" w:eastAsia="Calibri" w:hAnsi="Arial" w:cs="Arial"/>
          <w:b/>
          <w:lang w:val="en-IN"/>
        </w:rPr>
        <w:tab/>
      </w:r>
      <w:r w:rsidRPr="00791CF1">
        <w:rPr>
          <w:rFonts w:ascii="Arial" w:eastAsia="Calibri" w:hAnsi="Arial" w:cs="Arial"/>
          <w:b/>
          <w:noProof/>
          <w:lang w:val="en-IN" w:eastAsia="en-IN"/>
        </w:rPr>
        <w:drawing>
          <wp:inline distT="0" distB="0" distL="0" distR="0" wp14:anchorId="24B0052D" wp14:editId="0FC3637F">
            <wp:extent cx="1662113" cy="742917"/>
            <wp:effectExtent l="0" t="0" r="0" b="0"/>
            <wp:docPr id="11" name="Picture 10" descr="Getting Started With Spring Boot Framewo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Getting Started With Spring Boot Framewor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113" cy="74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Calibri" w:hAnsi="Arial" w:cs="Arial"/>
          <w:b/>
          <w:lang w:val="en-IN"/>
        </w:rPr>
        <w:t xml:space="preserve">     </w:t>
      </w:r>
      <w:r>
        <w:rPr>
          <w:noProof/>
          <w:lang w:val="en-IN" w:eastAsia="en-IN"/>
        </w:rPr>
        <w:drawing>
          <wp:inline distT="0" distB="0" distL="0" distR="0">
            <wp:extent cx="1713325" cy="762000"/>
            <wp:effectExtent l="0" t="0" r="1270" b="0"/>
            <wp:docPr id="4" name="Picture 4" descr="Spring Framewor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 Framework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3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736" w:rsidRDefault="00873951" w:rsidP="00E74736">
      <w:pPr>
        <w:spacing w:line="257" w:lineRule="auto"/>
        <w:rPr>
          <w:rFonts w:ascii="Arial" w:eastAsia="Calibri" w:hAnsi="Arial" w:cs="Arial"/>
          <w:b/>
          <w:u w:val="single"/>
          <w:lang w:val="en-IN"/>
        </w:rPr>
      </w:pPr>
      <w:r w:rsidRPr="00873951">
        <w:rPr>
          <w:rFonts w:ascii="Arial" w:eastAsia="Calibri" w:hAnsi="Arial" w:cs="Arial"/>
          <w:b/>
          <w:u w:val="single"/>
          <w:lang w:val="en-IN"/>
        </w:rPr>
        <w:t>What is Dependency Injection?</w:t>
      </w:r>
    </w:p>
    <w:p w:rsidR="00BC2C68" w:rsidRPr="00665B37" w:rsidRDefault="00BC2C68" w:rsidP="00E74736">
      <w:pPr>
        <w:spacing w:line="257" w:lineRule="auto"/>
        <w:rPr>
          <w:rFonts w:ascii="Arial" w:hAnsi="Arial" w:cs="Arial"/>
          <w:b/>
          <w:u w:val="single"/>
        </w:rPr>
      </w:pPr>
    </w:p>
    <w:p w:rsidR="00965985" w:rsidRPr="004822B8" w:rsidRDefault="004822B8" w:rsidP="00DF0124">
      <w:pPr>
        <w:pStyle w:val="ListParagraph"/>
        <w:numPr>
          <w:ilvl w:val="0"/>
          <w:numId w:val="4"/>
        </w:numPr>
        <w:spacing w:line="480" w:lineRule="auto"/>
        <w:rPr>
          <w:rFonts w:ascii="Arial" w:eastAsia="Calibri" w:hAnsi="Arial" w:cs="Arial"/>
          <w:lang w:val="en-IN"/>
        </w:rPr>
      </w:pPr>
      <w:r w:rsidRPr="004822B8">
        <w:rPr>
          <w:rFonts w:ascii="Arial" w:hAnsi="Arial" w:cs="Arial"/>
        </w:rPr>
        <w:t>Dependency Injection is the ability of an object to supply dependencies of another object.</w:t>
      </w:r>
    </w:p>
    <w:p w:rsidR="003C0DEA" w:rsidRDefault="00B0685D" w:rsidP="003C0DEA">
      <w:pPr>
        <w:pStyle w:val="ListParagraph"/>
        <w:numPr>
          <w:ilvl w:val="0"/>
          <w:numId w:val="4"/>
        </w:numPr>
        <w:spacing w:line="480" w:lineRule="auto"/>
        <w:rPr>
          <w:rFonts w:ascii="Arial" w:eastAsia="Calibri" w:hAnsi="Arial" w:cs="Arial"/>
          <w:lang w:val="en-IN"/>
        </w:rPr>
      </w:pPr>
      <w:r w:rsidRPr="00B0685D">
        <w:rPr>
          <w:rFonts w:ascii="Arial" w:eastAsia="Calibri" w:hAnsi="Arial" w:cs="Arial"/>
          <w:lang w:val="en-IN"/>
        </w:rPr>
        <w:t>Dependency in programming is an approach where a class uses specific functionalities of another class. So, for example, If you consider two classes A and B, and say that class A uses functionalities of class B, then its implied that class A has a dependency of class B. Now, if you are coding in Java then you must know that, you have to create an instance of class B before the objects are being used by class A</w:t>
      </w:r>
      <w:r w:rsidR="00A005BD">
        <w:rPr>
          <w:rFonts w:ascii="Arial" w:eastAsia="Calibri" w:hAnsi="Arial" w:cs="Arial"/>
          <w:lang w:val="en-IN"/>
        </w:rPr>
        <w:t>.</w:t>
      </w:r>
    </w:p>
    <w:p w:rsidR="007F4FC6" w:rsidRPr="003C0DEA" w:rsidRDefault="00193682" w:rsidP="003C0DEA">
      <w:pPr>
        <w:pStyle w:val="ListParagraph"/>
        <w:numPr>
          <w:ilvl w:val="0"/>
          <w:numId w:val="4"/>
        </w:numPr>
        <w:spacing w:line="480" w:lineRule="auto"/>
        <w:rPr>
          <w:rFonts w:ascii="Arial" w:eastAsia="Calibri" w:hAnsi="Arial" w:cs="Arial"/>
          <w:lang w:val="en-IN"/>
        </w:rPr>
      </w:pPr>
      <w:r>
        <w:rPr>
          <w:rFonts w:ascii="Arial" w:eastAsia="Calibri" w:hAnsi="Arial" w:cs="Arial"/>
          <w:lang w:val="en-IN"/>
        </w:rPr>
        <w:t xml:space="preserve">In the below diagram we can see that </w:t>
      </w:r>
      <w:r w:rsidR="003C0DEA" w:rsidRPr="003C0DEA">
        <w:rPr>
          <w:rFonts w:ascii="Arial" w:eastAsia="Calibri" w:hAnsi="Arial" w:cs="Arial"/>
          <w:lang w:val="en-IN"/>
        </w:rPr>
        <w:t>the injector class creates an object of the service class, and injects that object to a client object. In this way, the DI pattern separates the responsibility of creating an object of the service class out of the client class.</w:t>
      </w:r>
    </w:p>
    <w:p w:rsidR="00DF013C" w:rsidRPr="00404C1C" w:rsidRDefault="00BD794E" w:rsidP="007F4FC6">
      <w:pPr>
        <w:spacing w:line="480" w:lineRule="auto"/>
        <w:rPr>
          <w:rFonts w:ascii="Arial" w:eastAsia="Calibri" w:hAnsi="Arial" w:cs="Arial"/>
          <w:b/>
          <w:u w:val="single"/>
          <w:lang w:val="en-IN"/>
        </w:rPr>
      </w:pPr>
      <w:r w:rsidRPr="00404C1C">
        <w:rPr>
          <w:b/>
          <w:noProof/>
          <w:u w:val="single"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829BB1" wp14:editId="379B9DAF">
                <wp:simplePos x="0" y="0"/>
                <wp:positionH relativeFrom="margin">
                  <wp:posOffset>0</wp:posOffset>
                </wp:positionH>
                <wp:positionV relativeFrom="paragraph">
                  <wp:posOffset>388620</wp:posOffset>
                </wp:positionV>
                <wp:extent cx="5929630" cy="3281680"/>
                <wp:effectExtent l="57150" t="38100" r="71120" b="90170"/>
                <wp:wrapTopAndBottom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9630" cy="3281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013C" w:rsidRPr="006C7324" w:rsidRDefault="00DF013C" w:rsidP="00DF013C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34EAC69F" wp14:editId="2DD292C3">
                                  <wp:extent cx="4486275" cy="2876550"/>
                                  <wp:effectExtent l="0" t="0" r="9525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86275" cy="287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29BB1" id="Rectangle 2" o:spid="_x0000_s1027" style="position:absolute;margin-left:0;margin-top:30.6pt;width:466.9pt;height:258.4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inset="21.6pt,21.6pt,21.6pt,21.6pt">
                  <w:txbxContent>
                    <w:p w:rsidR="00DF013C" w:rsidRPr="006C7324" w:rsidRDefault="00DF013C" w:rsidP="00DF013C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34EAC69F" wp14:editId="2DD292C3">
                            <wp:extent cx="4486275" cy="2876550"/>
                            <wp:effectExtent l="0" t="0" r="9525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86275" cy="287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5966EC" w:rsidRPr="00404C1C">
        <w:rPr>
          <w:rFonts w:ascii="Arial" w:eastAsia="Calibri" w:hAnsi="Arial" w:cs="Arial"/>
          <w:b/>
          <w:u w:val="single"/>
          <w:lang w:val="en-IN"/>
        </w:rPr>
        <w:t>Below diagram shows the relationship between the classes</w:t>
      </w:r>
      <w:r w:rsidR="009D12AE">
        <w:rPr>
          <w:rFonts w:ascii="Arial" w:eastAsia="Calibri" w:hAnsi="Arial" w:cs="Arial"/>
          <w:b/>
          <w:u w:val="single"/>
          <w:lang w:val="en-IN"/>
        </w:rPr>
        <w:t xml:space="preserve"> (</w:t>
      </w:r>
      <w:r w:rsidR="009D12AE" w:rsidRPr="009C70E4">
        <w:rPr>
          <w:rFonts w:ascii="Arial" w:eastAsia="Times New Roman" w:hAnsi="Arial" w:cs="Arial"/>
          <w:b/>
          <w:color w:val="292929"/>
          <w:spacing w:val="-1"/>
          <w:u w:val="single"/>
          <w:lang w:val="en-IN" w:eastAsia="en-IN"/>
        </w:rPr>
        <w:t>DI Components</w:t>
      </w:r>
      <w:r w:rsidR="009D12AE">
        <w:rPr>
          <w:rFonts w:ascii="Arial" w:eastAsia="Calibri" w:hAnsi="Arial" w:cs="Arial"/>
          <w:b/>
          <w:u w:val="single"/>
          <w:lang w:val="en-IN"/>
        </w:rPr>
        <w:t>)</w:t>
      </w:r>
      <w:r w:rsidR="005966EC" w:rsidRPr="00404C1C">
        <w:rPr>
          <w:rFonts w:ascii="Arial" w:eastAsia="Calibri" w:hAnsi="Arial" w:cs="Arial"/>
          <w:b/>
          <w:u w:val="single"/>
          <w:lang w:val="en-IN"/>
        </w:rPr>
        <w:t>:</w:t>
      </w:r>
    </w:p>
    <w:p w:rsidR="009C70E4" w:rsidRPr="009C70E4" w:rsidRDefault="009C70E4" w:rsidP="009C70E4">
      <w:pPr>
        <w:shd w:val="clear" w:color="auto" w:fill="FFFFFF"/>
        <w:spacing w:line="480" w:lineRule="atLeast"/>
        <w:jc w:val="both"/>
        <w:rPr>
          <w:rFonts w:ascii="Arial" w:eastAsia="Times New Roman" w:hAnsi="Arial" w:cs="Arial"/>
          <w:b/>
          <w:color w:val="292929"/>
          <w:spacing w:val="-1"/>
          <w:u w:val="single"/>
          <w:lang w:val="en-IN" w:eastAsia="en-IN"/>
        </w:rPr>
      </w:pPr>
      <w:r w:rsidRPr="009C70E4">
        <w:rPr>
          <w:rFonts w:ascii="Arial" w:eastAsia="Times New Roman" w:hAnsi="Arial" w:cs="Arial"/>
          <w:b/>
          <w:color w:val="292929"/>
          <w:spacing w:val="-1"/>
          <w:u w:val="single"/>
          <w:lang w:val="en-IN" w:eastAsia="en-IN"/>
        </w:rPr>
        <w:t>DI Components:</w:t>
      </w:r>
    </w:p>
    <w:p w:rsidR="0095149E" w:rsidRPr="0095149E" w:rsidRDefault="0095149E" w:rsidP="00DF0124">
      <w:pPr>
        <w:numPr>
          <w:ilvl w:val="0"/>
          <w:numId w:val="3"/>
        </w:numPr>
        <w:shd w:val="clear" w:color="auto" w:fill="FFFFFF"/>
        <w:spacing w:line="480" w:lineRule="atLeast"/>
        <w:ind w:left="450"/>
        <w:jc w:val="both"/>
        <w:rPr>
          <w:rFonts w:ascii="Arial" w:eastAsia="Times New Roman" w:hAnsi="Arial" w:cs="Arial"/>
          <w:color w:val="292929"/>
          <w:spacing w:val="-1"/>
          <w:lang w:val="en-IN" w:eastAsia="en-IN"/>
        </w:rPr>
      </w:pPr>
      <w:r w:rsidRPr="0095149E">
        <w:rPr>
          <w:rFonts w:ascii="Arial" w:eastAsia="Times New Roman" w:hAnsi="Arial" w:cs="Arial"/>
          <w:b/>
          <w:bCs/>
          <w:color w:val="292929"/>
          <w:spacing w:val="-1"/>
          <w:lang w:val="en-IN" w:eastAsia="en-IN"/>
        </w:rPr>
        <w:t>Client Class:</w:t>
      </w:r>
      <w:r w:rsidRPr="0095149E">
        <w:rPr>
          <w:rFonts w:ascii="Arial" w:eastAsia="Times New Roman" w:hAnsi="Arial" w:cs="Arial"/>
          <w:color w:val="292929"/>
          <w:spacing w:val="-1"/>
          <w:lang w:val="en-IN" w:eastAsia="en-IN"/>
        </w:rPr>
        <w:t> This is the dependent class and is dependent on the Service class.</w:t>
      </w:r>
    </w:p>
    <w:p w:rsidR="0095149E" w:rsidRPr="0095149E" w:rsidRDefault="0095149E" w:rsidP="00DF0124">
      <w:pPr>
        <w:numPr>
          <w:ilvl w:val="0"/>
          <w:numId w:val="3"/>
        </w:numPr>
        <w:shd w:val="clear" w:color="auto" w:fill="FFFFFF"/>
        <w:spacing w:line="480" w:lineRule="atLeast"/>
        <w:ind w:left="450"/>
        <w:jc w:val="both"/>
        <w:rPr>
          <w:rFonts w:ascii="Arial" w:eastAsia="Times New Roman" w:hAnsi="Arial" w:cs="Arial"/>
          <w:color w:val="292929"/>
          <w:spacing w:val="-1"/>
          <w:lang w:val="en-IN" w:eastAsia="en-IN"/>
        </w:rPr>
      </w:pPr>
      <w:r w:rsidRPr="0095149E">
        <w:rPr>
          <w:rFonts w:ascii="Arial" w:eastAsia="Times New Roman" w:hAnsi="Arial" w:cs="Arial"/>
          <w:b/>
          <w:bCs/>
          <w:color w:val="292929"/>
          <w:spacing w:val="-1"/>
          <w:lang w:val="en-IN" w:eastAsia="en-IN"/>
        </w:rPr>
        <w:t>Service Class:</w:t>
      </w:r>
      <w:r w:rsidRPr="0095149E">
        <w:rPr>
          <w:rFonts w:ascii="Arial" w:eastAsia="Times New Roman" w:hAnsi="Arial" w:cs="Arial"/>
          <w:color w:val="292929"/>
          <w:spacing w:val="-1"/>
          <w:lang w:val="en-IN" w:eastAsia="en-IN"/>
        </w:rPr>
        <w:t> This class provides a service to the client class.</w:t>
      </w:r>
    </w:p>
    <w:p w:rsidR="0095149E" w:rsidRPr="0095149E" w:rsidRDefault="0095149E" w:rsidP="00DF0124">
      <w:pPr>
        <w:numPr>
          <w:ilvl w:val="0"/>
          <w:numId w:val="3"/>
        </w:numPr>
        <w:shd w:val="clear" w:color="auto" w:fill="FFFFFF"/>
        <w:spacing w:line="480" w:lineRule="atLeast"/>
        <w:ind w:left="450"/>
        <w:jc w:val="both"/>
        <w:rPr>
          <w:rFonts w:ascii="Arial" w:eastAsia="Times New Roman" w:hAnsi="Arial" w:cs="Arial"/>
          <w:color w:val="292929"/>
          <w:spacing w:val="-1"/>
          <w:lang w:val="en-IN" w:eastAsia="en-IN"/>
        </w:rPr>
      </w:pPr>
      <w:r w:rsidRPr="0095149E">
        <w:rPr>
          <w:rFonts w:ascii="Arial" w:eastAsia="Times New Roman" w:hAnsi="Arial" w:cs="Arial"/>
          <w:b/>
          <w:bCs/>
          <w:color w:val="292929"/>
          <w:spacing w:val="-1"/>
          <w:lang w:val="en-IN" w:eastAsia="en-IN"/>
        </w:rPr>
        <w:t>Injector Class:</w:t>
      </w:r>
      <w:r w:rsidRPr="0095149E">
        <w:rPr>
          <w:rFonts w:ascii="Arial" w:eastAsia="Times New Roman" w:hAnsi="Arial" w:cs="Arial"/>
          <w:color w:val="292929"/>
          <w:spacing w:val="-1"/>
          <w:lang w:val="en-IN" w:eastAsia="en-IN"/>
        </w:rPr>
        <w:t> This class is responsible for injecting the service class object into the client class</w:t>
      </w:r>
    </w:p>
    <w:p w:rsidR="000C6EA5" w:rsidRDefault="000C6EA5" w:rsidP="006E1B15">
      <w:pPr>
        <w:spacing w:line="257" w:lineRule="auto"/>
        <w:rPr>
          <w:rFonts w:ascii="Arial" w:eastAsia="Calibri" w:hAnsi="Arial" w:cs="Arial"/>
          <w:b/>
          <w:u w:val="single"/>
          <w:lang w:val="en-IN"/>
        </w:rPr>
      </w:pPr>
    </w:p>
    <w:p w:rsidR="00E74736" w:rsidRDefault="00E74736" w:rsidP="009D3274">
      <w:pPr>
        <w:tabs>
          <w:tab w:val="left" w:pos="10260"/>
        </w:tabs>
        <w:jc w:val="both"/>
        <w:rPr>
          <w:rFonts w:ascii="Arial" w:hAnsi="Arial" w:cs="Arial"/>
        </w:rPr>
      </w:pPr>
    </w:p>
    <w:p w:rsidR="005A6059" w:rsidRPr="00A005BD" w:rsidRDefault="005A6059" w:rsidP="005A6059">
      <w:pPr>
        <w:spacing w:line="480" w:lineRule="auto"/>
        <w:rPr>
          <w:rFonts w:ascii="Arial" w:eastAsia="Calibri" w:hAnsi="Arial" w:cs="Arial"/>
          <w:b/>
          <w:u w:val="single"/>
          <w:lang w:val="en-IN"/>
        </w:rPr>
      </w:pPr>
      <w:r w:rsidRPr="00A005BD">
        <w:rPr>
          <w:rFonts w:ascii="Arial" w:eastAsia="Calibri" w:hAnsi="Arial" w:cs="Arial"/>
          <w:b/>
          <w:u w:val="single"/>
          <w:lang w:val="en-IN"/>
        </w:rPr>
        <w:t>Types of Dependency Injection:</w:t>
      </w:r>
    </w:p>
    <w:p w:rsidR="005A6059" w:rsidRPr="00723462" w:rsidRDefault="005A6059" w:rsidP="005A6059">
      <w:pPr>
        <w:spacing w:line="480" w:lineRule="auto"/>
        <w:rPr>
          <w:rFonts w:ascii="Arial" w:eastAsia="Calibri" w:hAnsi="Arial" w:cs="Arial"/>
          <w:lang w:val="en-IN"/>
        </w:rPr>
      </w:pPr>
      <w:r w:rsidRPr="00723462">
        <w:rPr>
          <w:rFonts w:ascii="Arial" w:eastAsia="Calibri" w:hAnsi="Arial" w:cs="Arial"/>
          <w:lang w:val="en-IN"/>
        </w:rPr>
        <w:t>There are mainly thre</w:t>
      </w:r>
      <w:r>
        <w:rPr>
          <w:rFonts w:ascii="Arial" w:eastAsia="Calibri" w:hAnsi="Arial" w:cs="Arial"/>
          <w:lang w:val="en-IN"/>
        </w:rPr>
        <w:t>e types of Dependency Injection:</w:t>
      </w:r>
    </w:p>
    <w:p w:rsidR="005A6059" w:rsidRPr="00A005BD" w:rsidRDefault="005A6059" w:rsidP="00DF0124">
      <w:pPr>
        <w:pStyle w:val="ListParagraph"/>
        <w:numPr>
          <w:ilvl w:val="0"/>
          <w:numId w:val="4"/>
        </w:numPr>
        <w:spacing w:line="480" w:lineRule="auto"/>
        <w:rPr>
          <w:rFonts w:ascii="Arial" w:eastAsia="Calibri" w:hAnsi="Arial" w:cs="Arial"/>
          <w:lang w:val="en-IN"/>
        </w:rPr>
      </w:pPr>
      <w:r w:rsidRPr="001F07EB">
        <w:rPr>
          <w:rFonts w:ascii="Arial" w:eastAsia="Calibri" w:hAnsi="Arial" w:cs="Arial"/>
          <w:b/>
          <w:lang w:val="en-IN"/>
        </w:rPr>
        <w:t>Constructor Injection:</w:t>
      </w:r>
      <w:r w:rsidRPr="00A005BD">
        <w:rPr>
          <w:rFonts w:ascii="Arial" w:eastAsia="Calibri" w:hAnsi="Arial" w:cs="Arial"/>
          <w:lang w:val="en-IN"/>
        </w:rPr>
        <w:t xml:space="preserve"> In this type of injection, the injector supplies dependency through the client class constructor.</w:t>
      </w:r>
    </w:p>
    <w:p w:rsidR="00CB3331" w:rsidRDefault="005A6059" w:rsidP="00DF0124">
      <w:pPr>
        <w:pStyle w:val="ListParagraph"/>
        <w:numPr>
          <w:ilvl w:val="0"/>
          <w:numId w:val="4"/>
        </w:numPr>
        <w:spacing w:line="480" w:lineRule="auto"/>
        <w:rPr>
          <w:rFonts w:ascii="Arial" w:eastAsia="Calibri" w:hAnsi="Arial" w:cs="Arial"/>
          <w:lang w:val="en-IN"/>
        </w:rPr>
      </w:pPr>
      <w:r w:rsidRPr="001F07EB">
        <w:rPr>
          <w:rFonts w:ascii="Arial" w:eastAsia="Calibri" w:hAnsi="Arial" w:cs="Arial"/>
          <w:b/>
          <w:lang w:val="en-IN"/>
        </w:rPr>
        <w:t>Setter Injection / Property Injection:</w:t>
      </w:r>
      <w:r w:rsidRPr="00A005BD">
        <w:rPr>
          <w:rFonts w:ascii="Arial" w:eastAsia="Calibri" w:hAnsi="Arial" w:cs="Arial"/>
          <w:lang w:val="en-IN"/>
        </w:rPr>
        <w:t xml:space="preserve"> In this type of injection, the injector method injects the dependency to the setter method exposed by the client.</w:t>
      </w:r>
    </w:p>
    <w:p w:rsidR="005055ED" w:rsidRDefault="005A6059" w:rsidP="00A609BA">
      <w:pPr>
        <w:pStyle w:val="ListParagraph"/>
        <w:numPr>
          <w:ilvl w:val="0"/>
          <w:numId w:val="4"/>
        </w:numPr>
        <w:spacing w:line="480" w:lineRule="auto"/>
        <w:rPr>
          <w:rFonts w:ascii="Arial" w:eastAsia="Calibri" w:hAnsi="Arial" w:cs="Arial"/>
          <w:lang w:val="en-IN"/>
        </w:rPr>
      </w:pPr>
      <w:r w:rsidRPr="00CB3331">
        <w:rPr>
          <w:rFonts w:ascii="Arial" w:eastAsia="Calibri" w:hAnsi="Arial" w:cs="Arial"/>
          <w:b/>
          <w:lang w:val="en-IN"/>
        </w:rPr>
        <w:lastRenderedPageBreak/>
        <w:t>Interface Injection:</w:t>
      </w:r>
      <w:r w:rsidRPr="00CB3331">
        <w:rPr>
          <w:rFonts w:ascii="Arial" w:eastAsia="Calibri" w:hAnsi="Arial" w:cs="Arial"/>
          <w:lang w:val="en-IN"/>
        </w:rPr>
        <w:t xml:space="preserve"> In this type of injection,</w:t>
      </w:r>
      <w:r w:rsidR="00A609BA">
        <w:rPr>
          <w:rFonts w:ascii="Arial" w:eastAsia="Calibri" w:hAnsi="Arial" w:cs="Arial"/>
          <w:lang w:val="en-IN"/>
        </w:rPr>
        <w:t xml:space="preserve"> </w:t>
      </w:r>
      <w:r w:rsidR="00A609BA" w:rsidRPr="00A609BA">
        <w:rPr>
          <w:rFonts w:ascii="Arial" w:eastAsia="Calibri" w:hAnsi="Arial" w:cs="Arial"/>
          <w:lang w:val="en-IN"/>
        </w:rPr>
        <w:t>the client class implements an interf</w:t>
      </w:r>
      <w:r w:rsidR="00B773B7">
        <w:rPr>
          <w:rFonts w:ascii="Arial" w:eastAsia="Calibri" w:hAnsi="Arial" w:cs="Arial"/>
          <w:lang w:val="en-IN"/>
        </w:rPr>
        <w:t>ace which declares the methods</w:t>
      </w:r>
      <w:r w:rsidR="00A609BA" w:rsidRPr="00A609BA">
        <w:rPr>
          <w:rFonts w:ascii="Arial" w:eastAsia="Calibri" w:hAnsi="Arial" w:cs="Arial"/>
          <w:lang w:val="en-IN"/>
        </w:rPr>
        <w:t xml:space="preserve"> to supply the dependency and the injector uses this interface to supply the dependency to the client class</w:t>
      </w:r>
      <w:r w:rsidRPr="00CB3331">
        <w:rPr>
          <w:rFonts w:ascii="Arial" w:eastAsia="Calibri" w:hAnsi="Arial" w:cs="Arial"/>
          <w:lang w:val="en-IN"/>
        </w:rPr>
        <w:t>.</w:t>
      </w:r>
    </w:p>
    <w:p w:rsidR="00C25CEA" w:rsidRPr="00C25CEA" w:rsidRDefault="00C25CEA" w:rsidP="00C25CEA">
      <w:pPr>
        <w:spacing w:line="480" w:lineRule="auto"/>
        <w:rPr>
          <w:rFonts w:ascii="Arial" w:eastAsia="Calibri" w:hAnsi="Arial" w:cs="Arial"/>
          <w:b/>
          <w:u w:val="single"/>
          <w:lang w:val="en-IN"/>
        </w:rPr>
      </w:pPr>
      <w:r w:rsidRPr="00C25CEA">
        <w:rPr>
          <w:rFonts w:ascii="Arial" w:eastAsia="Calibri" w:hAnsi="Arial" w:cs="Arial"/>
          <w:b/>
          <w:u w:val="single"/>
          <w:lang w:val="en-IN"/>
        </w:rPr>
        <w:t>Benefits of using Dependency Injection</w:t>
      </w:r>
      <w:r>
        <w:rPr>
          <w:rFonts w:ascii="Arial" w:eastAsia="Calibri" w:hAnsi="Arial" w:cs="Arial"/>
          <w:b/>
          <w:u w:val="single"/>
          <w:lang w:val="en-IN"/>
        </w:rPr>
        <w:t>:</w:t>
      </w:r>
    </w:p>
    <w:p w:rsidR="00C25CEA" w:rsidRPr="00C25CEA" w:rsidRDefault="00C25CEA" w:rsidP="007A226E">
      <w:pPr>
        <w:pStyle w:val="ListParagraph"/>
        <w:numPr>
          <w:ilvl w:val="0"/>
          <w:numId w:val="7"/>
        </w:numPr>
        <w:spacing w:line="360" w:lineRule="auto"/>
        <w:rPr>
          <w:rFonts w:ascii="Arial" w:eastAsia="Calibri" w:hAnsi="Arial" w:cs="Arial"/>
          <w:lang w:val="en-IN"/>
        </w:rPr>
      </w:pPr>
      <w:r w:rsidRPr="00C25CEA">
        <w:rPr>
          <w:rFonts w:ascii="Arial" w:eastAsia="Calibri" w:hAnsi="Arial" w:cs="Arial"/>
          <w:lang w:val="en-IN"/>
        </w:rPr>
        <w:t>Helps in Unit testing.</w:t>
      </w:r>
    </w:p>
    <w:p w:rsidR="00C25CEA" w:rsidRPr="00C25CEA" w:rsidRDefault="00C25CEA" w:rsidP="007A226E">
      <w:pPr>
        <w:pStyle w:val="ListParagraph"/>
        <w:numPr>
          <w:ilvl w:val="0"/>
          <w:numId w:val="7"/>
        </w:numPr>
        <w:spacing w:line="360" w:lineRule="auto"/>
        <w:rPr>
          <w:rFonts w:ascii="Arial" w:eastAsia="Calibri" w:hAnsi="Arial" w:cs="Arial"/>
          <w:lang w:val="en-IN"/>
        </w:rPr>
      </w:pPr>
      <w:r w:rsidRPr="00C25CEA">
        <w:rPr>
          <w:rFonts w:ascii="Arial" w:eastAsia="Calibri" w:hAnsi="Arial" w:cs="Arial"/>
          <w:lang w:val="en-IN"/>
        </w:rPr>
        <w:t>Boiler plate code is reduced, as initializing of dependencies is done by the injector component.</w:t>
      </w:r>
    </w:p>
    <w:p w:rsidR="00C25CEA" w:rsidRPr="00C25CEA" w:rsidRDefault="00C25CEA" w:rsidP="007A226E">
      <w:pPr>
        <w:pStyle w:val="ListParagraph"/>
        <w:numPr>
          <w:ilvl w:val="0"/>
          <w:numId w:val="7"/>
        </w:numPr>
        <w:spacing w:line="360" w:lineRule="auto"/>
        <w:rPr>
          <w:rFonts w:ascii="Arial" w:eastAsia="Calibri" w:hAnsi="Arial" w:cs="Arial"/>
          <w:lang w:val="en-IN"/>
        </w:rPr>
      </w:pPr>
      <w:r w:rsidRPr="00C25CEA">
        <w:rPr>
          <w:rFonts w:ascii="Arial" w:eastAsia="Calibri" w:hAnsi="Arial" w:cs="Arial"/>
          <w:lang w:val="en-IN"/>
        </w:rPr>
        <w:t>Extending the application becomes easier.</w:t>
      </w:r>
    </w:p>
    <w:p w:rsidR="00EC739C" w:rsidRPr="007A226E" w:rsidRDefault="00C25CEA" w:rsidP="00C40E5F">
      <w:pPr>
        <w:pStyle w:val="ListParagraph"/>
        <w:numPr>
          <w:ilvl w:val="0"/>
          <w:numId w:val="7"/>
        </w:numPr>
        <w:spacing w:line="480" w:lineRule="auto"/>
        <w:rPr>
          <w:rFonts w:ascii="Arial" w:eastAsia="Calibri" w:hAnsi="Arial" w:cs="Arial"/>
          <w:lang w:val="en-IN"/>
        </w:rPr>
      </w:pPr>
      <w:r w:rsidRPr="00C25CEA">
        <w:rPr>
          <w:rFonts w:ascii="Arial" w:eastAsia="Calibri" w:hAnsi="Arial" w:cs="Arial"/>
          <w:lang w:val="en-IN"/>
        </w:rPr>
        <w:t>Helps to enable loose coupling, which is important in application programming.</w:t>
      </w:r>
    </w:p>
    <w:p w:rsidR="005055ED" w:rsidRDefault="009D68F9" w:rsidP="009D3274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  <w:r w:rsidRPr="0074590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A982C1" wp14:editId="0909FADC">
                <wp:simplePos x="0" y="0"/>
                <wp:positionH relativeFrom="margin">
                  <wp:align>left</wp:align>
                </wp:positionH>
                <wp:positionV relativeFrom="paragraph">
                  <wp:posOffset>396240</wp:posOffset>
                </wp:positionV>
                <wp:extent cx="5929630" cy="2847975"/>
                <wp:effectExtent l="57150" t="38100" r="71120" b="104775"/>
                <wp:wrapTopAndBottom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9630" cy="28479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3AB9" w:rsidRPr="006C7324" w:rsidRDefault="000A3AB9" w:rsidP="000A3AB9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1F85405B" wp14:editId="5602B687">
                                  <wp:extent cx="5370830" cy="2133600"/>
                                  <wp:effectExtent l="0" t="0" r="127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73599" cy="2134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982C1" id="Rectangle 9" o:spid="_x0000_s1028" style="position:absolute;left:0;text-align:left;margin-left:0;margin-top:31.2pt;width:466.9pt;height:224.2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inset="21.6pt,21.6pt,21.6pt,21.6pt">
                  <w:txbxContent>
                    <w:p w:rsidR="000A3AB9" w:rsidRPr="006C7324" w:rsidRDefault="000A3AB9" w:rsidP="000A3AB9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1F85405B" wp14:editId="5602B687">
                            <wp:extent cx="5370830" cy="2133600"/>
                            <wp:effectExtent l="0" t="0" r="127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73599" cy="2134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341710" w:rsidRPr="00C77C09">
        <w:rPr>
          <w:rFonts w:ascii="Arial" w:hAnsi="Arial" w:cs="Arial"/>
          <w:b/>
          <w:u w:val="single"/>
        </w:rPr>
        <w:t>Dependency Injection</w:t>
      </w:r>
      <w:r w:rsidR="00341710">
        <w:rPr>
          <w:rFonts w:ascii="Arial" w:hAnsi="Arial" w:cs="Arial"/>
          <w:b/>
          <w:u w:val="single"/>
        </w:rPr>
        <w:t xml:space="preserve"> </w:t>
      </w:r>
      <w:r w:rsidR="00207F2F">
        <w:rPr>
          <w:rFonts w:ascii="Arial" w:hAnsi="Arial" w:cs="Arial"/>
          <w:b/>
          <w:u w:val="single"/>
        </w:rPr>
        <w:t>using</w:t>
      </w:r>
      <w:r w:rsidR="00341710">
        <w:rPr>
          <w:rFonts w:ascii="Arial" w:hAnsi="Arial" w:cs="Arial"/>
          <w:b/>
          <w:u w:val="single"/>
        </w:rPr>
        <w:t xml:space="preserve"> Spring</w:t>
      </w:r>
      <w:r w:rsidR="00207F2F">
        <w:rPr>
          <w:rFonts w:ascii="Arial" w:hAnsi="Arial" w:cs="Arial"/>
          <w:b/>
          <w:u w:val="single"/>
        </w:rPr>
        <w:t xml:space="preserve"> Core Container</w:t>
      </w:r>
      <w:r w:rsidR="001004A5">
        <w:rPr>
          <w:rFonts w:ascii="Arial" w:hAnsi="Arial" w:cs="Arial"/>
          <w:b/>
          <w:u w:val="single"/>
        </w:rPr>
        <w:t>:</w:t>
      </w:r>
    </w:p>
    <w:p w:rsidR="005055ED" w:rsidRPr="00EC739C" w:rsidRDefault="0074590C" w:rsidP="009D3274">
      <w:pPr>
        <w:tabs>
          <w:tab w:val="left" w:pos="10260"/>
        </w:tabs>
        <w:jc w:val="both"/>
        <w:rPr>
          <w:rFonts w:ascii="Arial" w:hAnsi="Arial" w:cs="Arial"/>
        </w:rPr>
      </w:pPr>
      <w:r w:rsidRPr="0074590C">
        <w:rPr>
          <w:rFonts w:ascii="Arial" w:hAnsi="Arial" w:cs="Arial"/>
        </w:rPr>
        <w:t>.</w:t>
      </w:r>
    </w:p>
    <w:p w:rsidR="009D68F9" w:rsidRDefault="009D68F9" w:rsidP="009D68F9">
      <w:pPr>
        <w:pStyle w:val="ListParagraph"/>
        <w:tabs>
          <w:tab w:val="left" w:pos="10260"/>
        </w:tabs>
        <w:spacing w:line="360" w:lineRule="auto"/>
        <w:jc w:val="both"/>
        <w:rPr>
          <w:rFonts w:ascii="Arial" w:hAnsi="Arial" w:cs="Arial"/>
        </w:rPr>
      </w:pPr>
    </w:p>
    <w:p w:rsidR="002C7CBC" w:rsidRDefault="0074590C" w:rsidP="007A107B">
      <w:pPr>
        <w:pStyle w:val="ListParagraph"/>
        <w:numPr>
          <w:ilvl w:val="0"/>
          <w:numId w:val="5"/>
        </w:numPr>
        <w:tabs>
          <w:tab w:val="left" w:pos="1026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getBean(Employee.class) method is used in injecting</w:t>
      </w:r>
      <w:r w:rsidR="00157A08">
        <w:rPr>
          <w:rFonts w:ascii="Arial" w:hAnsi="Arial" w:cs="Arial"/>
        </w:rPr>
        <w:t xml:space="preserve">/creating </w:t>
      </w:r>
      <w:r>
        <w:rPr>
          <w:rFonts w:ascii="Arial" w:hAnsi="Arial" w:cs="Arial"/>
        </w:rPr>
        <w:t xml:space="preserve">the </w:t>
      </w:r>
      <w:r w:rsidR="00157A08">
        <w:rPr>
          <w:rFonts w:ascii="Arial" w:hAnsi="Arial" w:cs="Arial"/>
        </w:rPr>
        <w:t xml:space="preserve">object </w:t>
      </w:r>
      <w:r w:rsidR="00706AC7">
        <w:rPr>
          <w:rFonts w:ascii="Arial" w:hAnsi="Arial" w:cs="Arial"/>
        </w:rPr>
        <w:t xml:space="preserve">for </w:t>
      </w:r>
      <w:r>
        <w:rPr>
          <w:rFonts w:ascii="Arial" w:hAnsi="Arial" w:cs="Arial"/>
        </w:rPr>
        <w:t>Employee class in the application</w:t>
      </w:r>
      <w:r w:rsidR="000263B8">
        <w:rPr>
          <w:rFonts w:ascii="Arial" w:hAnsi="Arial" w:cs="Arial"/>
        </w:rPr>
        <w:t>.</w:t>
      </w:r>
      <w:r w:rsidR="002C7CBC">
        <w:rPr>
          <w:rFonts w:ascii="Arial" w:hAnsi="Arial" w:cs="Arial"/>
        </w:rPr>
        <w:t xml:space="preserve"> </w:t>
      </w:r>
    </w:p>
    <w:p w:rsidR="0074590C" w:rsidRDefault="007A107B" w:rsidP="007A107B">
      <w:pPr>
        <w:pStyle w:val="ListParagraph"/>
        <w:numPr>
          <w:ilvl w:val="0"/>
          <w:numId w:val="5"/>
        </w:numPr>
        <w:tabs>
          <w:tab w:val="left" w:pos="1026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Spring </w:t>
      </w:r>
      <w:r w:rsidR="00A637AC">
        <w:rPr>
          <w:rFonts w:ascii="Arial" w:hAnsi="Arial" w:cs="Arial"/>
        </w:rPr>
        <w:t>core container uses the</w:t>
      </w:r>
      <w:r w:rsidRPr="007A107B">
        <w:rPr>
          <w:rFonts w:ascii="Arial" w:hAnsi="Arial" w:cs="Arial"/>
        </w:rPr>
        <w:t xml:space="preserve"> bean factory to create new objects. New objects are generally created as Singletons if not specified differently</w:t>
      </w:r>
      <w:r>
        <w:rPr>
          <w:rFonts w:ascii="Arial" w:hAnsi="Arial" w:cs="Arial"/>
        </w:rPr>
        <w:t>.</w:t>
      </w:r>
    </w:p>
    <w:p w:rsidR="005055ED" w:rsidRDefault="00795436" w:rsidP="00DF0124">
      <w:pPr>
        <w:pStyle w:val="ListParagraph"/>
        <w:numPr>
          <w:ilvl w:val="0"/>
          <w:numId w:val="5"/>
        </w:numPr>
        <w:tabs>
          <w:tab w:val="left" w:pos="10260"/>
        </w:tabs>
        <w:spacing w:line="360" w:lineRule="auto"/>
        <w:jc w:val="both"/>
        <w:rPr>
          <w:rFonts w:ascii="Arial" w:hAnsi="Arial" w:cs="Arial"/>
        </w:rPr>
      </w:pPr>
      <w:r w:rsidRPr="00795436">
        <w:rPr>
          <w:rFonts w:ascii="Arial" w:hAnsi="Arial" w:cs="Arial"/>
        </w:rPr>
        <w:t xml:space="preserve">The above </w:t>
      </w:r>
      <w:r>
        <w:rPr>
          <w:rFonts w:ascii="Arial" w:hAnsi="Arial" w:cs="Arial"/>
        </w:rPr>
        <w:t>code snippet</w:t>
      </w:r>
      <w:r w:rsidRPr="00795436">
        <w:rPr>
          <w:rFonts w:ascii="Arial" w:hAnsi="Arial" w:cs="Arial"/>
        </w:rPr>
        <w:t>, tell</w:t>
      </w:r>
      <w:r>
        <w:rPr>
          <w:rFonts w:ascii="Arial" w:hAnsi="Arial" w:cs="Arial"/>
        </w:rPr>
        <w:t>s</w:t>
      </w:r>
      <w:r w:rsidRPr="00795436">
        <w:rPr>
          <w:rFonts w:ascii="Arial" w:hAnsi="Arial" w:cs="Arial"/>
        </w:rPr>
        <w:t xml:space="preserve"> the compiler to return an object of the </w:t>
      </w:r>
      <w:r w:rsidR="0052608D">
        <w:rPr>
          <w:rFonts w:ascii="Arial" w:hAnsi="Arial" w:cs="Arial"/>
        </w:rPr>
        <w:t>Employee</w:t>
      </w:r>
      <w:r w:rsidRPr="00795436">
        <w:rPr>
          <w:rFonts w:ascii="Arial" w:hAnsi="Arial" w:cs="Arial"/>
        </w:rPr>
        <w:t xml:space="preserve"> class</w:t>
      </w:r>
      <w:r w:rsidR="0052608D">
        <w:rPr>
          <w:rFonts w:ascii="Arial" w:hAnsi="Arial" w:cs="Arial"/>
        </w:rPr>
        <w:t>.</w:t>
      </w:r>
    </w:p>
    <w:p w:rsidR="0052608D" w:rsidRDefault="009C0178" w:rsidP="00DF0124">
      <w:pPr>
        <w:pStyle w:val="ListParagraph"/>
        <w:numPr>
          <w:ilvl w:val="0"/>
          <w:numId w:val="5"/>
        </w:numPr>
        <w:tabs>
          <w:tab w:val="left" w:pos="10260"/>
        </w:tabs>
        <w:spacing w:line="360" w:lineRule="auto"/>
        <w:jc w:val="both"/>
        <w:rPr>
          <w:rFonts w:ascii="Arial" w:hAnsi="Arial" w:cs="Arial"/>
        </w:rPr>
      </w:pPr>
      <w:r w:rsidRPr="009C0178">
        <w:rPr>
          <w:rFonts w:ascii="Arial" w:hAnsi="Arial" w:cs="Arial"/>
        </w:rPr>
        <w:t>As we need an object of the Employee class, we need to mention the </w:t>
      </w:r>
      <w:r w:rsidRPr="009C0178">
        <w:rPr>
          <w:rFonts w:ascii="Arial" w:hAnsi="Arial" w:cs="Arial"/>
          <w:b/>
          <w:bCs/>
        </w:rPr>
        <w:t>@Component annotation</w:t>
      </w:r>
      <w:r w:rsidRPr="009C0178">
        <w:rPr>
          <w:rFonts w:ascii="Arial" w:hAnsi="Arial" w:cs="Arial"/>
        </w:rPr>
        <w:t>, in the Employee class.</w:t>
      </w:r>
    </w:p>
    <w:p w:rsidR="00E8267B" w:rsidRDefault="00C77C09" w:rsidP="009D3274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  <w:r w:rsidRPr="00C77C09">
        <w:rPr>
          <w:rFonts w:ascii="Arial" w:hAnsi="Arial" w:cs="Arial"/>
          <w:b/>
          <w:u w:val="single"/>
        </w:rPr>
        <w:lastRenderedPageBreak/>
        <w:t>Dependency Injection Using Autowired Annotation</w:t>
      </w:r>
      <w:r>
        <w:rPr>
          <w:rFonts w:ascii="Arial" w:hAnsi="Arial" w:cs="Arial"/>
          <w:b/>
          <w:u w:val="single"/>
        </w:rPr>
        <w:t>:</w:t>
      </w:r>
    </w:p>
    <w:p w:rsidR="00E8267B" w:rsidRDefault="00E8267B" w:rsidP="009D3274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  <w:r w:rsidRPr="00665B37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84E455" wp14:editId="3538908F">
                <wp:simplePos x="0" y="0"/>
                <wp:positionH relativeFrom="margin">
                  <wp:posOffset>0</wp:posOffset>
                </wp:positionH>
                <wp:positionV relativeFrom="paragraph">
                  <wp:posOffset>209550</wp:posOffset>
                </wp:positionV>
                <wp:extent cx="6581775" cy="5591175"/>
                <wp:effectExtent l="57150" t="38100" r="85725" b="104775"/>
                <wp:wrapTopAndBottom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1775" cy="5591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267B" w:rsidRPr="006C7324" w:rsidRDefault="00E8267B" w:rsidP="00E8267B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4C9C5042" wp14:editId="23BFDD1A">
                                  <wp:extent cx="6024245" cy="5030470"/>
                                  <wp:effectExtent l="0" t="0" r="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24245" cy="5030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4E455" id="Rectangle 16" o:spid="_x0000_s1029" style="position:absolute;left:0;text-align:left;margin-left:0;margin-top:16.5pt;width:518.25pt;height:440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inset="21.6pt,21.6pt,21.6pt,21.6pt">
                  <w:txbxContent>
                    <w:p w:rsidR="00E8267B" w:rsidRPr="006C7324" w:rsidRDefault="00E8267B" w:rsidP="00E8267B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4C9C5042" wp14:editId="23BFDD1A">
                            <wp:extent cx="6024245" cy="5030470"/>
                            <wp:effectExtent l="0" t="0" r="0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24245" cy="5030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:rsidR="007F49CD" w:rsidRDefault="007F49CD" w:rsidP="004D17C6">
      <w:pPr>
        <w:pStyle w:val="ListParagraph"/>
        <w:numPr>
          <w:ilvl w:val="0"/>
          <w:numId w:val="6"/>
        </w:numPr>
        <w:tabs>
          <w:tab w:val="left" w:pos="1026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Create two classes Employee and </w:t>
      </w:r>
      <w:proofErr w:type="spellStart"/>
      <w:r>
        <w:rPr>
          <w:rFonts w:ascii="Arial" w:hAnsi="Arial" w:cs="Arial"/>
        </w:rPr>
        <w:t>SkillSets</w:t>
      </w:r>
      <w:proofErr w:type="spellEnd"/>
      <w:r>
        <w:rPr>
          <w:rFonts w:ascii="Arial" w:hAnsi="Arial" w:cs="Arial"/>
        </w:rPr>
        <w:t xml:space="preserve">. </w:t>
      </w:r>
    </w:p>
    <w:p w:rsidR="007F49CD" w:rsidRDefault="007F49CD" w:rsidP="004D17C6">
      <w:pPr>
        <w:pStyle w:val="ListParagraph"/>
        <w:numPr>
          <w:ilvl w:val="0"/>
          <w:numId w:val="6"/>
        </w:numPr>
        <w:tabs>
          <w:tab w:val="left" w:pos="10260"/>
        </w:tabs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SkillSets</w:t>
      </w:r>
      <w:proofErr w:type="spellEnd"/>
      <w:r>
        <w:rPr>
          <w:rFonts w:ascii="Arial" w:hAnsi="Arial" w:cs="Arial"/>
        </w:rPr>
        <w:t xml:space="preserve"> class has a </w:t>
      </w:r>
      <w:proofErr w:type="spellStart"/>
      <w:proofErr w:type="gramStart"/>
      <w:r w:rsidR="000A47FB" w:rsidRPr="000A47FB">
        <w:rPr>
          <w:rFonts w:ascii="Arial" w:hAnsi="Arial" w:cs="Arial"/>
        </w:rPr>
        <w:t>skillSetsDisplay</w:t>
      </w:r>
      <w:proofErr w:type="spellEnd"/>
      <w:r w:rsidR="000A47FB">
        <w:rPr>
          <w:rFonts w:ascii="Arial" w:hAnsi="Arial" w:cs="Arial"/>
        </w:rPr>
        <w:t>(</w:t>
      </w:r>
      <w:proofErr w:type="gramEnd"/>
      <w:r w:rsidR="000A47FB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method which prints some text.</w:t>
      </w:r>
    </w:p>
    <w:p w:rsidR="00E73362" w:rsidRPr="00E73362" w:rsidRDefault="007F49CD" w:rsidP="004D17C6">
      <w:pPr>
        <w:pStyle w:val="ListParagraph"/>
        <w:numPr>
          <w:ilvl w:val="0"/>
          <w:numId w:val="6"/>
        </w:numPr>
        <w:tabs>
          <w:tab w:val="left" w:pos="1026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Now we need to call the </w:t>
      </w:r>
      <w:proofErr w:type="spellStart"/>
      <w:proofErr w:type="gramStart"/>
      <w:r w:rsidR="00D90AF7" w:rsidRPr="00D90AF7">
        <w:rPr>
          <w:rFonts w:ascii="Arial" w:hAnsi="Arial" w:cs="Arial"/>
        </w:rPr>
        <w:t>skillSetsDisplay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 xml:space="preserve">) method in the </w:t>
      </w:r>
      <w:r w:rsidR="00726DC6">
        <w:rPr>
          <w:rFonts w:ascii="Arial" w:hAnsi="Arial" w:cs="Arial"/>
        </w:rPr>
        <w:t xml:space="preserve">Employee class, so we have to create an object of </w:t>
      </w:r>
      <w:proofErr w:type="spellStart"/>
      <w:r w:rsidR="00726DC6">
        <w:rPr>
          <w:rFonts w:ascii="Arial" w:hAnsi="Arial" w:cs="Arial"/>
        </w:rPr>
        <w:t>SkillSets</w:t>
      </w:r>
      <w:proofErr w:type="spellEnd"/>
      <w:r w:rsidR="00726DC6">
        <w:rPr>
          <w:rFonts w:ascii="Arial" w:hAnsi="Arial" w:cs="Arial"/>
        </w:rPr>
        <w:t xml:space="preserve"> class.</w:t>
      </w:r>
      <w:r w:rsidR="00E73362" w:rsidRPr="00E73362">
        <w:t xml:space="preserve"> </w:t>
      </w:r>
    </w:p>
    <w:p w:rsidR="007F49CD" w:rsidRDefault="00E73362" w:rsidP="004D17C6">
      <w:pPr>
        <w:pStyle w:val="ListParagraph"/>
        <w:numPr>
          <w:ilvl w:val="0"/>
          <w:numId w:val="6"/>
        </w:numPr>
        <w:tabs>
          <w:tab w:val="left" w:pos="10260"/>
        </w:tabs>
        <w:spacing w:line="360" w:lineRule="auto"/>
        <w:jc w:val="both"/>
        <w:rPr>
          <w:rFonts w:ascii="Arial" w:hAnsi="Arial" w:cs="Arial"/>
        </w:rPr>
      </w:pPr>
      <w:r>
        <w:t>T</w:t>
      </w:r>
      <w:r w:rsidRPr="00E73362">
        <w:rPr>
          <w:rFonts w:ascii="Arial" w:hAnsi="Arial" w:cs="Arial"/>
        </w:rPr>
        <w:t xml:space="preserve">o use the </w:t>
      </w:r>
      <w:proofErr w:type="spellStart"/>
      <w:proofErr w:type="gramStart"/>
      <w:r w:rsidR="00C54734" w:rsidRPr="00D90AF7">
        <w:rPr>
          <w:rFonts w:ascii="Arial" w:hAnsi="Arial" w:cs="Arial"/>
        </w:rPr>
        <w:t>skillSetsDisplay</w:t>
      </w:r>
      <w:proofErr w:type="spellEnd"/>
      <w:r w:rsidRPr="00E73362">
        <w:rPr>
          <w:rFonts w:ascii="Arial" w:hAnsi="Arial" w:cs="Arial"/>
        </w:rPr>
        <w:t>(</w:t>
      </w:r>
      <w:proofErr w:type="gramEnd"/>
      <w:r w:rsidRPr="00E73362">
        <w:rPr>
          <w:rFonts w:ascii="Arial" w:hAnsi="Arial" w:cs="Arial"/>
        </w:rPr>
        <w:t xml:space="preserve">) method, you have to </w:t>
      </w:r>
      <w:r w:rsidR="00C54734">
        <w:rPr>
          <w:rFonts w:ascii="Arial" w:hAnsi="Arial" w:cs="Arial"/>
        </w:rPr>
        <w:t>call</w:t>
      </w:r>
      <w:r w:rsidRPr="00E73362">
        <w:rPr>
          <w:rFonts w:ascii="Arial" w:hAnsi="Arial" w:cs="Arial"/>
        </w:rPr>
        <w:t xml:space="preserve"> </w:t>
      </w:r>
      <w:proofErr w:type="spellStart"/>
      <w:r w:rsidR="00C54734">
        <w:rPr>
          <w:rFonts w:ascii="Arial" w:hAnsi="Arial" w:cs="Arial"/>
        </w:rPr>
        <w:t>skillSets</w:t>
      </w:r>
      <w:r w:rsidRPr="00E73362">
        <w:rPr>
          <w:rFonts w:ascii="Arial" w:hAnsi="Arial" w:cs="Arial"/>
        </w:rPr>
        <w:t>.</w:t>
      </w:r>
      <w:r w:rsidR="00C54734" w:rsidRPr="00D90AF7">
        <w:rPr>
          <w:rFonts w:ascii="Arial" w:hAnsi="Arial" w:cs="Arial"/>
        </w:rPr>
        <w:t>skillSetsDisplay</w:t>
      </w:r>
      <w:proofErr w:type="spellEnd"/>
      <w:r w:rsidRPr="00E73362">
        <w:rPr>
          <w:rFonts w:ascii="Arial" w:hAnsi="Arial" w:cs="Arial"/>
        </w:rPr>
        <w:t xml:space="preserve">(); under the display method of the </w:t>
      </w:r>
      <w:r w:rsidR="00892A4D">
        <w:rPr>
          <w:rFonts w:ascii="Arial" w:hAnsi="Arial" w:cs="Arial"/>
        </w:rPr>
        <w:t xml:space="preserve">Employee </w:t>
      </w:r>
      <w:r w:rsidRPr="00E73362">
        <w:rPr>
          <w:rFonts w:ascii="Arial" w:hAnsi="Arial" w:cs="Arial"/>
        </w:rPr>
        <w:t xml:space="preserve">class. Also, to make sure that the </w:t>
      </w:r>
      <w:proofErr w:type="spellStart"/>
      <w:r w:rsidR="00892A4D">
        <w:rPr>
          <w:rFonts w:ascii="Arial" w:hAnsi="Arial" w:cs="Arial"/>
        </w:rPr>
        <w:t>skillSets</w:t>
      </w:r>
      <w:proofErr w:type="spellEnd"/>
      <w:r w:rsidR="00892A4D">
        <w:rPr>
          <w:rFonts w:ascii="Arial" w:hAnsi="Arial" w:cs="Arial"/>
        </w:rPr>
        <w:t xml:space="preserve"> </w:t>
      </w:r>
      <w:r w:rsidRPr="00E73362">
        <w:rPr>
          <w:rFonts w:ascii="Arial" w:hAnsi="Arial" w:cs="Arial"/>
        </w:rPr>
        <w:t xml:space="preserve">object is instantiated mention </w:t>
      </w:r>
      <w:r w:rsidRPr="00892A4D">
        <w:rPr>
          <w:rFonts w:ascii="Arial" w:hAnsi="Arial" w:cs="Arial"/>
          <w:b/>
        </w:rPr>
        <w:t>@Component annotation</w:t>
      </w:r>
      <w:r w:rsidRPr="00E73362">
        <w:rPr>
          <w:rFonts w:ascii="Arial" w:hAnsi="Arial" w:cs="Arial"/>
        </w:rPr>
        <w:t xml:space="preserve"> is the </w:t>
      </w:r>
      <w:proofErr w:type="spellStart"/>
      <w:r w:rsidR="00892A4D">
        <w:rPr>
          <w:rFonts w:ascii="Arial" w:hAnsi="Arial" w:cs="Arial"/>
        </w:rPr>
        <w:t>SkillSets</w:t>
      </w:r>
      <w:proofErr w:type="spellEnd"/>
      <w:r w:rsidR="00892A4D">
        <w:rPr>
          <w:rFonts w:ascii="Arial" w:hAnsi="Arial" w:cs="Arial"/>
        </w:rPr>
        <w:t xml:space="preserve"> </w:t>
      </w:r>
      <w:r w:rsidRPr="00E73362">
        <w:rPr>
          <w:rFonts w:ascii="Arial" w:hAnsi="Arial" w:cs="Arial"/>
        </w:rPr>
        <w:t>clas</w:t>
      </w:r>
      <w:r w:rsidR="00892A4D">
        <w:rPr>
          <w:rFonts w:ascii="Arial" w:hAnsi="Arial" w:cs="Arial"/>
        </w:rPr>
        <w:t>s.</w:t>
      </w:r>
    </w:p>
    <w:p w:rsidR="00AF4F3A" w:rsidRPr="004D17C6" w:rsidRDefault="00BD6ECF" w:rsidP="009D3274">
      <w:pPr>
        <w:pStyle w:val="ListParagraph"/>
        <w:numPr>
          <w:ilvl w:val="0"/>
          <w:numId w:val="6"/>
        </w:numPr>
        <w:tabs>
          <w:tab w:val="left" w:pos="10260"/>
        </w:tabs>
        <w:spacing w:line="360" w:lineRule="auto"/>
        <w:jc w:val="both"/>
        <w:rPr>
          <w:rFonts w:ascii="Arial" w:hAnsi="Arial" w:cs="Arial"/>
        </w:rPr>
      </w:pPr>
      <w:r w:rsidRPr="00BD6ECF">
        <w:rPr>
          <w:rFonts w:ascii="Arial" w:hAnsi="Arial" w:cs="Arial"/>
          <w:b/>
        </w:rPr>
        <w:lastRenderedPageBreak/>
        <w:t>@Autowired annotation</w:t>
      </w:r>
      <w:r w:rsidRPr="00BD6ECF">
        <w:rPr>
          <w:rFonts w:ascii="Arial" w:hAnsi="Arial" w:cs="Arial"/>
        </w:rPr>
        <w:t xml:space="preserve"> </w:t>
      </w:r>
      <w:r w:rsidR="009C5219">
        <w:rPr>
          <w:rFonts w:ascii="Arial" w:hAnsi="Arial" w:cs="Arial"/>
        </w:rPr>
        <w:t xml:space="preserve">need to be added for </w:t>
      </w:r>
      <w:proofErr w:type="spellStart"/>
      <w:r w:rsidR="009C5219">
        <w:rPr>
          <w:rFonts w:ascii="Arial" w:hAnsi="Arial" w:cs="Arial"/>
        </w:rPr>
        <w:t>skillSets</w:t>
      </w:r>
      <w:proofErr w:type="spellEnd"/>
      <w:r w:rsidR="009C5219">
        <w:rPr>
          <w:rFonts w:ascii="Arial" w:hAnsi="Arial" w:cs="Arial"/>
        </w:rPr>
        <w:t xml:space="preserve"> object reference in Employee class to be able to recognize </w:t>
      </w:r>
      <w:proofErr w:type="spellStart"/>
      <w:r w:rsidR="009C5219">
        <w:rPr>
          <w:rFonts w:ascii="Arial" w:hAnsi="Arial" w:cs="Arial"/>
        </w:rPr>
        <w:t>SkillSets</w:t>
      </w:r>
      <w:proofErr w:type="spellEnd"/>
      <w:r w:rsidR="009C5219">
        <w:rPr>
          <w:rFonts w:ascii="Arial" w:hAnsi="Arial" w:cs="Arial"/>
        </w:rPr>
        <w:t xml:space="preserve"> class and create an instance and access its methods.</w:t>
      </w:r>
    </w:p>
    <w:p w:rsidR="008125B9" w:rsidRDefault="008125B9" w:rsidP="009D3274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ED5A2D" w:rsidRDefault="0078600F" w:rsidP="009D3274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Java Dependency Injection:</w:t>
      </w:r>
    </w:p>
    <w:p w:rsidR="0078600F" w:rsidRDefault="0078600F" w:rsidP="009D3274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274D19" w:rsidRPr="00274D19" w:rsidRDefault="00274D19" w:rsidP="00274D19">
      <w:pPr>
        <w:tabs>
          <w:tab w:val="left" w:pos="10260"/>
        </w:tabs>
        <w:jc w:val="both"/>
        <w:rPr>
          <w:rFonts w:ascii="Arial" w:hAnsi="Arial" w:cs="Arial"/>
        </w:rPr>
      </w:pPr>
      <w:r w:rsidRPr="00274D19">
        <w:rPr>
          <w:rFonts w:ascii="Arial" w:hAnsi="Arial" w:cs="Arial"/>
        </w:rPr>
        <w:t>Dependency Injection in java requires at least the following:</w:t>
      </w:r>
    </w:p>
    <w:p w:rsidR="00274D19" w:rsidRPr="00274D19" w:rsidRDefault="00274D19" w:rsidP="00274D19">
      <w:pPr>
        <w:tabs>
          <w:tab w:val="left" w:pos="10260"/>
        </w:tabs>
        <w:jc w:val="both"/>
        <w:rPr>
          <w:rFonts w:ascii="Arial" w:hAnsi="Arial" w:cs="Arial"/>
        </w:rPr>
      </w:pPr>
    </w:p>
    <w:p w:rsidR="00274D19" w:rsidRPr="00274D19" w:rsidRDefault="00274D19" w:rsidP="00274D19">
      <w:pPr>
        <w:pStyle w:val="ListParagraph"/>
        <w:numPr>
          <w:ilvl w:val="0"/>
          <w:numId w:val="8"/>
        </w:numPr>
        <w:tabs>
          <w:tab w:val="left" w:pos="10260"/>
        </w:tabs>
        <w:spacing w:line="360" w:lineRule="auto"/>
        <w:jc w:val="both"/>
        <w:rPr>
          <w:rFonts w:ascii="Arial" w:hAnsi="Arial" w:cs="Arial"/>
        </w:rPr>
      </w:pPr>
      <w:r w:rsidRPr="00432B63">
        <w:rPr>
          <w:rFonts w:ascii="Arial" w:hAnsi="Arial" w:cs="Arial"/>
          <w:b/>
        </w:rPr>
        <w:t>Service components</w:t>
      </w:r>
      <w:r w:rsidRPr="00274D19">
        <w:rPr>
          <w:rFonts w:ascii="Arial" w:hAnsi="Arial" w:cs="Arial"/>
        </w:rPr>
        <w:t xml:space="preserve"> should be designed with base class or interface. It’s better to prefer interfaces or abstract classes that would define contract for the services.</w:t>
      </w:r>
    </w:p>
    <w:p w:rsidR="00274D19" w:rsidRPr="00274D19" w:rsidRDefault="00DE4CE9" w:rsidP="00274D19">
      <w:pPr>
        <w:pStyle w:val="ListParagraph"/>
        <w:numPr>
          <w:ilvl w:val="0"/>
          <w:numId w:val="8"/>
        </w:numPr>
        <w:tabs>
          <w:tab w:val="left" w:pos="10260"/>
        </w:tabs>
        <w:spacing w:line="360" w:lineRule="auto"/>
        <w:jc w:val="both"/>
        <w:rPr>
          <w:rFonts w:ascii="Arial" w:hAnsi="Arial" w:cs="Arial"/>
        </w:rPr>
      </w:pPr>
      <w:r w:rsidRPr="00432B63">
        <w:rPr>
          <w:rFonts w:ascii="Arial" w:hAnsi="Arial" w:cs="Arial"/>
          <w:b/>
        </w:rPr>
        <w:t>Client</w:t>
      </w:r>
      <w:r w:rsidR="00274D19" w:rsidRPr="00432B63">
        <w:rPr>
          <w:rFonts w:ascii="Arial" w:hAnsi="Arial" w:cs="Arial"/>
          <w:b/>
        </w:rPr>
        <w:t xml:space="preserve"> classes</w:t>
      </w:r>
      <w:r w:rsidR="00274D19" w:rsidRPr="00274D19">
        <w:rPr>
          <w:rFonts w:ascii="Arial" w:hAnsi="Arial" w:cs="Arial"/>
        </w:rPr>
        <w:t xml:space="preserve"> should be written in terms of service interface.</w:t>
      </w:r>
    </w:p>
    <w:p w:rsidR="0078600F" w:rsidRPr="00274D19" w:rsidRDefault="00274D19" w:rsidP="00274D19">
      <w:pPr>
        <w:pStyle w:val="ListParagraph"/>
        <w:numPr>
          <w:ilvl w:val="0"/>
          <w:numId w:val="8"/>
        </w:numPr>
        <w:tabs>
          <w:tab w:val="left" w:pos="10260"/>
        </w:tabs>
        <w:spacing w:line="360" w:lineRule="auto"/>
        <w:jc w:val="both"/>
        <w:rPr>
          <w:rFonts w:ascii="Arial" w:hAnsi="Arial" w:cs="Arial"/>
        </w:rPr>
      </w:pPr>
      <w:r w:rsidRPr="00432B63">
        <w:rPr>
          <w:rFonts w:ascii="Arial" w:hAnsi="Arial" w:cs="Arial"/>
          <w:b/>
        </w:rPr>
        <w:t>Injector classes</w:t>
      </w:r>
      <w:r w:rsidRPr="00274D19">
        <w:rPr>
          <w:rFonts w:ascii="Arial" w:hAnsi="Arial" w:cs="Arial"/>
        </w:rPr>
        <w:t xml:space="preserve"> that will initialize the services and then the c</w:t>
      </w:r>
      <w:r w:rsidR="00DE4CE9">
        <w:rPr>
          <w:rFonts w:ascii="Arial" w:hAnsi="Arial" w:cs="Arial"/>
        </w:rPr>
        <w:t>lient</w:t>
      </w:r>
      <w:r w:rsidRPr="00274D19">
        <w:rPr>
          <w:rFonts w:ascii="Arial" w:hAnsi="Arial" w:cs="Arial"/>
        </w:rPr>
        <w:t xml:space="preserve"> classes.</w:t>
      </w:r>
    </w:p>
    <w:p w:rsidR="00ED5A2D" w:rsidRDefault="00ED5A2D" w:rsidP="009D3274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42586E" w:rsidRDefault="0094761E" w:rsidP="009D3274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  <w:r w:rsidRPr="0094761E">
        <w:rPr>
          <w:rFonts w:ascii="Arial" w:hAnsi="Arial" w:cs="Arial"/>
          <w:b/>
          <w:u w:val="single"/>
        </w:rPr>
        <w:t>Java Dependency Injection – Service Components</w:t>
      </w:r>
      <w:r w:rsidR="00E34AD5">
        <w:rPr>
          <w:rFonts w:ascii="Arial" w:hAnsi="Arial" w:cs="Arial"/>
          <w:b/>
          <w:u w:val="single"/>
        </w:rPr>
        <w:t>:</w:t>
      </w:r>
    </w:p>
    <w:p w:rsidR="00E34AD5" w:rsidRDefault="00E34AD5" w:rsidP="009D3274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E34AD5" w:rsidRPr="00F46716" w:rsidRDefault="00E7477A" w:rsidP="00BD54B1">
      <w:pPr>
        <w:pStyle w:val="ListParagraph"/>
        <w:numPr>
          <w:ilvl w:val="0"/>
          <w:numId w:val="9"/>
        </w:numPr>
        <w:tabs>
          <w:tab w:val="left" w:pos="1026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1D1F20"/>
          <w:sz w:val="27"/>
          <w:szCs w:val="27"/>
          <w:shd w:val="clear" w:color="auto" w:fill="FFFFFF"/>
        </w:rPr>
        <w:t>We have </w:t>
      </w:r>
      <w:r w:rsidR="00513D11"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the </w:t>
      </w:r>
      <w:proofErr w:type="spellStart"/>
      <w:r w:rsidRPr="00E7477A">
        <w:rPr>
          <w:rFonts w:ascii="Arial" w:hAnsi="Arial" w:cs="Arial"/>
          <w:b/>
          <w:color w:val="1D1F20"/>
          <w:sz w:val="27"/>
          <w:szCs w:val="27"/>
          <w:shd w:val="clear" w:color="auto" w:fill="FFFFFF"/>
        </w:rPr>
        <w:t>MessageService</w:t>
      </w:r>
      <w:proofErr w:type="spellEnd"/>
      <w:r w:rsidR="00513D11">
        <w:rPr>
          <w:rFonts w:ascii="Arial" w:hAnsi="Arial" w:cs="Arial"/>
          <w:b/>
          <w:color w:val="1D1F20"/>
          <w:sz w:val="27"/>
          <w:szCs w:val="27"/>
          <w:shd w:val="clear" w:color="auto" w:fill="FFFFFF"/>
        </w:rPr>
        <w:t xml:space="preserve"> </w:t>
      </w:r>
      <w:r w:rsidR="00F46716">
        <w:rPr>
          <w:rFonts w:ascii="Arial" w:hAnsi="Arial" w:cs="Arial"/>
          <w:color w:val="1D1F20"/>
          <w:sz w:val="27"/>
          <w:szCs w:val="27"/>
          <w:shd w:val="clear" w:color="auto" w:fill="FFFFFF"/>
        </w:rPr>
        <w:t>interface</w:t>
      </w:r>
      <w:r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 that will declare the contract for service implementations</w:t>
      </w:r>
      <w:r w:rsidR="00F46716">
        <w:rPr>
          <w:rFonts w:ascii="Arial" w:hAnsi="Arial" w:cs="Arial"/>
          <w:color w:val="1D1F20"/>
          <w:sz w:val="27"/>
          <w:szCs w:val="27"/>
          <w:shd w:val="clear" w:color="auto" w:fill="FFFFFF"/>
        </w:rPr>
        <w:t>.</w:t>
      </w:r>
    </w:p>
    <w:p w:rsidR="00F46716" w:rsidRPr="004D5DE0" w:rsidRDefault="00414709" w:rsidP="00BD54B1">
      <w:pPr>
        <w:pStyle w:val="ListParagraph"/>
        <w:numPr>
          <w:ilvl w:val="0"/>
          <w:numId w:val="9"/>
        </w:numPr>
        <w:tabs>
          <w:tab w:val="left" w:pos="10260"/>
        </w:tabs>
        <w:spacing w:line="360" w:lineRule="auto"/>
        <w:jc w:val="both"/>
        <w:rPr>
          <w:rFonts w:ascii="Arial" w:hAnsi="Arial" w:cs="Arial"/>
        </w:rPr>
      </w:pPr>
      <w:r w:rsidRPr="00665B37">
        <w:rPr>
          <w:rFonts w:ascii="Arial" w:hAnsi="Arial" w:cs="Arial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0F2238" wp14:editId="27A0BBDA">
                <wp:simplePos x="0" y="0"/>
                <wp:positionH relativeFrom="margin">
                  <wp:posOffset>0</wp:posOffset>
                </wp:positionH>
                <wp:positionV relativeFrom="paragraph">
                  <wp:posOffset>572135</wp:posOffset>
                </wp:positionV>
                <wp:extent cx="6315075" cy="4114800"/>
                <wp:effectExtent l="57150" t="38100" r="85725" b="95250"/>
                <wp:wrapTopAndBottom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5075" cy="411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5DE0" w:rsidRPr="006C7324" w:rsidRDefault="004D5DE0" w:rsidP="004D5DE0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404BCEDD" wp14:editId="374BD791">
                                  <wp:extent cx="5770880" cy="3590925"/>
                                  <wp:effectExtent l="0" t="0" r="1270" b="952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71325" cy="35912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0F2238" id="Rectangle 7" o:spid="_x0000_s1030" style="position:absolute;left:0;text-align:left;margin-left:0;margin-top:45.05pt;width:497.25pt;height:32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inset="21.6pt,21.6pt,21.6pt,21.6pt">
                  <w:txbxContent>
                    <w:p w:rsidR="004D5DE0" w:rsidRPr="006C7324" w:rsidRDefault="004D5DE0" w:rsidP="004D5DE0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404BCEDD" wp14:editId="374BD791">
                            <wp:extent cx="5770880" cy="3590925"/>
                            <wp:effectExtent l="0" t="0" r="1270" b="952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71325" cy="35912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F826CF">
        <w:rPr>
          <w:rFonts w:ascii="Arial" w:hAnsi="Arial" w:cs="Arial"/>
        </w:rPr>
        <w:t xml:space="preserve">We have </w:t>
      </w:r>
      <w:r w:rsidR="00F826CF" w:rsidRPr="00F826CF">
        <w:rPr>
          <w:rFonts w:ascii="Arial" w:hAnsi="Arial" w:cs="Arial"/>
          <w:b/>
          <w:color w:val="1D1F20"/>
          <w:sz w:val="27"/>
          <w:szCs w:val="27"/>
          <w:shd w:val="clear" w:color="auto" w:fill="FFFFFF"/>
        </w:rPr>
        <w:t>Email</w:t>
      </w:r>
      <w:r w:rsidR="00F826CF"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 and </w:t>
      </w:r>
      <w:r w:rsidR="00F826CF" w:rsidRPr="00F826CF">
        <w:rPr>
          <w:rFonts w:ascii="Arial" w:hAnsi="Arial" w:cs="Arial"/>
          <w:b/>
          <w:color w:val="1D1F20"/>
          <w:sz w:val="27"/>
          <w:szCs w:val="27"/>
          <w:shd w:val="clear" w:color="auto" w:fill="FFFFFF"/>
        </w:rPr>
        <w:t>SMS</w:t>
      </w:r>
      <w:r w:rsidR="00F826CF"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 service</w:t>
      </w:r>
      <w:r w:rsidR="00D02305"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 </w:t>
      </w:r>
      <w:proofErr w:type="spellStart"/>
      <w:r w:rsidR="00D02305">
        <w:rPr>
          <w:rFonts w:ascii="Arial" w:hAnsi="Arial" w:cs="Arial"/>
          <w:color w:val="1D1F20"/>
          <w:sz w:val="27"/>
          <w:szCs w:val="27"/>
          <w:shd w:val="clear" w:color="auto" w:fill="FFFFFF"/>
        </w:rPr>
        <w:t>impl</w:t>
      </w:r>
      <w:proofErr w:type="spellEnd"/>
      <w:r w:rsidR="00D02305"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 classes</w:t>
      </w:r>
      <w:r w:rsidR="00F826CF"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 that implement the </w:t>
      </w:r>
      <w:proofErr w:type="spellStart"/>
      <w:r w:rsidR="0042673A" w:rsidRPr="00E7477A">
        <w:rPr>
          <w:rFonts w:ascii="Arial" w:hAnsi="Arial" w:cs="Arial"/>
          <w:b/>
          <w:color w:val="1D1F20"/>
          <w:sz w:val="27"/>
          <w:szCs w:val="27"/>
          <w:shd w:val="clear" w:color="auto" w:fill="FFFFFF"/>
        </w:rPr>
        <w:t>MessageService</w:t>
      </w:r>
      <w:proofErr w:type="spellEnd"/>
      <w:r w:rsidR="0042673A">
        <w:rPr>
          <w:rFonts w:ascii="Arial" w:hAnsi="Arial" w:cs="Arial"/>
          <w:b/>
          <w:color w:val="1D1F20"/>
          <w:sz w:val="27"/>
          <w:szCs w:val="27"/>
          <w:shd w:val="clear" w:color="auto" w:fill="FFFFFF"/>
        </w:rPr>
        <w:t xml:space="preserve"> </w:t>
      </w:r>
      <w:r w:rsidR="00F826CF">
        <w:rPr>
          <w:rFonts w:ascii="Arial" w:hAnsi="Arial" w:cs="Arial"/>
          <w:color w:val="1D1F20"/>
          <w:sz w:val="27"/>
          <w:szCs w:val="27"/>
          <w:shd w:val="clear" w:color="auto" w:fill="FFFFFF"/>
        </w:rPr>
        <w:t>interface</w:t>
      </w:r>
      <w:r w:rsidR="0042673A">
        <w:rPr>
          <w:rFonts w:ascii="Arial" w:hAnsi="Arial" w:cs="Arial"/>
          <w:color w:val="1D1F20"/>
          <w:sz w:val="27"/>
          <w:szCs w:val="27"/>
          <w:shd w:val="clear" w:color="auto" w:fill="FFFFFF"/>
        </w:rPr>
        <w:t>.</w:t>
      </w:r>
    </w:p>
    <w:p w:rsidR="00485EF4" w:rsidRDefault="002B03D3" w:rsidP="00485EF4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  <w:r w:rsidRPr="002B03D3">
        <w:rPr>
          <w:rFonts w:ascii="Arial" w:hAnsi="Arial" w:cs="Arial"/>
          <w:b/>
          <w:u w:val="single"/>
        </w:rPr>
        <w:lastRenderedPageBreak/>
        <w:t xml:space="preserve">Java </w:t>
      </w:r>
      <w:r w:rsidR="001C6E4D">
        <w:rPr>
          <w:rFonts w:ascii="Arial" w:hAnsi="Arial" w:cs="Arial"/>
          <w:b/>
          <w:u w:val="single"/>
        </w:rPr>
        <w:t>Dependency Injection – Client</w:t>
      </w:r>
      <w:r w:rsidR="005A2656">
        <w:rPr>
          <w:rFonts w:ascii="Arial" w:hAnsi="Arial" w:cs="Arial"/>
          <w:b/>
          <w:u w:val="single"/>
        </w:rPr>
        <w:t xml:space="preserve"> Classes</w:t>
      </w:r>
      <w:r>
        <w:rPr>
          <w:rFonts w:ascii="Arial" w:hAnsi="Arial" w:cs="Arial"/>
          <w:b/>
          <w:u w:val="single"/>
        </w:rPr>
        <w:t>:</w:t>
      </w:r>
    </w:p>
    <w:p w:rsidR="00485EF4" w:rsidRDefault="00485EF4" w:rsidP="00BD53E8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2B03D3" w:rsidRPr="00107DEB" w:rsidRDefault="00F21342" w:rsidP="002B03D3">
      <w:pPr>
        <w:pStyle w:val="ListParagraph"/>
        <w:numPr>
          <w:ilvl w:val="0"/>
          <w:numId w:val="10"/>
        </w:num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We have a </w:t>
      </w:r>
      <w:r w:rsidRPr="00F21342">
        <w:rPr>
          <w:rFonts w:ascii="Arial" w:hAnsi="Arial" w:cs="Arial"/>
          <w:b/>
          <w:color w:val="1D1F20"/>
          <w:sz w:val="27"/>
          <w:szCs w:val="27"/>
          <w:shd w:val="clear" w:color="auto" w:fill="FFFFFF"/>
        </w:rPr>
        <w:t>Client</w:t>
      </w:r>
      <w:r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 interface declaring contract for client classes.</w:t>
      </w:r>
    </w:p>
    <w:p w:rsidR="00107DEB" w:rsidRPr="00700402" w:rsidRDefault="00700402" w:rsidP="00107DEB">
      <w:pPr>
        <w:pStyle w:val="ListParagraph"/>
        <w:numPr>
          <w:ilvl w:val="0"/>
          <w:numId w:val="10"/>
        </w:num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  <w:r w:rsidRPr="00665B37">
        <w:rPr>
          <w:rFonts w:ascii="Arial" w:hAnsi="Arial" w:cs="Arial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EF83F6" wp14:editId="08A62E11">
                <wp:simplePos x="0" y="0"/>
                <wp:positionH relativeFrom="margin">
                  <wp:posOffset>0</wp:posOffset>
                </wp:positionH>
                <wp:positionV relativeFrom="paragraph">
                  <wp:posOffset>1306195</wp:posOffset>
                </wp:positionV>
                <wp:extent cx="6353175" cy="4552950"/>
                <wp:effectExtent l="57150" t="38100" r="85725" b="95250"/>
                <wp:wrapTopAndBottom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3175" cy="45529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0402" w:rsidRPr="006C7324" w:rsidRDefault="00700402" w:rsidP="00700402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18296C8A" wp14:editId="0835A8DA">
                                  <wp:extent cx="5756275" cy="4010025"/>
                                  <wp:effectExtent l="0" t="0" r="0" b="952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67063" cy="40175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F83F6" id="Rectangle 15" o:spid="_x0000_s1031" style="position:absolute;left:0;text-align:left;margin-left:0;margin-top:102.85pt;width:500.25pt;height:358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inset="21.6pt,21.6pt,21.6pt,21.6pt">
                  <w:txbxContent>
                    <w:p w:rsidR="00700402" w:rsidRPr="006C7324" w:rsidRDefault="00700402" w:rsidP="00700402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18296C8A" wp14:editId="0835A8DA">
                            <wp:extent cx="5756275" cy="4010025"/>
                            <wp:effectExtent l="0" t="0" r="0" b="952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67063" cy="40175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107DEB"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Here the application class is just using the service. </w:t>
      </w:r>
      <w:r w:rsidR="00107DEB" w:rsidRPr="00107DEB">
        <w:rPr>
          <w:rFonts w:ascii="Arial" w:hAnsi="Arial" w:cs="Arial"/>
          <w:color w:val="1D1F20"/>
          <w:sz w:val="27"/>
          <w:szCs w:val="27"/>
          <w:shd w:val="clear" w:color="auto" w:fill="FFFFFF"/>
        </w:rPr>
        <w:t>It does not initialize th</w:t>
      </w:r>
      <w:r w:rsidR="00107DEB"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e service that leads to better </w:t>
      </w:r>
      <w:r w:rsidR="00107DEB" w:rsidRPr="00107DEB">
        <w:rPr>
          <w:rFonts w:ascii="Arial" w:hAnsi="Arial" w:cs="Arial"/>
          <w:b/>
          <w:color w:val="1D1F20"/>
          <w:sz w:val="27"/>
          <w:szCs w:val="27"/>
          <w:shd w:val="clear" w:color="auto" w:fill="FFFFFF"/>
        </w:rPr>
        <w:t>“separation of concerns”.</w:t>
      </w:r>
      <w:r w:rsidR="00107DEB" w:rsidRPr="00107DEB"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 Also use of service interface allows us to easily test the application by mocking the </w:t>
      </w:r>
      <w:proofErr w:type="spellStart"/>
      <w:r w:rsidR="00107DEB" w:rsidRPr="001665D2">
        <w:rPr>
          <w:rFonts w:ascii="Arial" w:hAnsi="Arial" w:cs="Arial"/>
          <w:b/>
          <w:color w:val="1D1F20"/>
          <w:sz w:val="27"/>
          <w:szCs w:val="27"/>
          <w:shd w:val="clear" w:color="auto" w:fill="FFFFFF"/>
        </w:rPr>
        <w:t>MessageService</w:t>
      </w:r>
      <w:proofErr w:type="spellEnd"/>
      <w:r w:rsidR="00107DEB" w:rsidRPr="00107DEB"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 and bind the services at runtime rather than compile time</w:t>
      </w:r>
      <w:r w:rsidR="00107DEB">
        <w:rPr>
          <w:rFonts w:ascii="Arial" w:hAnsi="Arial" w:cs="Arial"/>
          <w:color w:val="1D1F20"/>
          <w:sz w:val="27"/>
          <w:szCs w:val="27"/>
          <w:shd w:val="clear" w:color="auto" w:fill="FFFFFF"/>
        </w:rPr>
        <w:t>.</w:t>
      </w:r>
    </w:p>
    <w:p w:rsidR="00700402" w:rsidRDefault="00700402" w:rsidP="00700402">
      <w:p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</w:p>
    <w:p w:rsidR="00700402" w:rsidRDefault="00A4333E" w:rsidP="00A4333E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  <w:r w:rsidRPr="00A4333E">
        <w:rPr>
          <w:rFonts w:ascii="Arial" w:hAnsi="Arial" w:cs="Arial"/>
          <w:b/>
          <w:u w:val="single"/>
        </w:rPr>
        <w:t>Java Dependency Injection – Injectors Classes</w:t>
      </w:r>
      <w:r>
        <w:rPr>
          <w:rFonts w:ascii="Arial" w:hAnsi="Arial" w:cs="Arial"/>
          <w:b/>
          <w:u w:val="single"/>
        </w:rPr>
        <w:t>:</w:t>
      </w:r>
    </w:p>
    <w:p w:rsidR="00A4333E" w:rsidRDefault="00A4333E" w:rsidP="00A4333E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A4333E" w:rsidRPr="007C191D" w:rsidRDefault="00D623AF" w:rsidP="00A4333E">
      <w:pPr>
        <w:pStyle w:val="ListParagraph"/>
        <w:numPr>
          <w:ilvl w:val="0"/>
          <w:numId w:val="11"/>
        </w:num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We have an interface </w:t>
      </w:r>
      <w:r w:rsidRPr="007472AA">
        <w:rPr>
          <w:rFonts w:ascii="Arial" w:hAnsi="Arial" w:cs="Arial"/>
          <w:b/>
          <w:color w:val="1D1F20"/>
          <w:sz w:val="27"/>
          <w:szCs w:val="27"/>
          <w:shd w:val="clear" w:color="auto" w:fill="FFFFFF"/>
        </w:rPr>
        <w:t>MessageServiceInjector</w:t>
      </w:r>
      <w:r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 with method declaration that returns the</w:t>
      </w:r>
      <w:r w:rsidR="00E72236"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 </w:t>
      </w:r>
      <w:r w:rsidR="00E72236" w:rsidRPr="007472AA">
        <w:rPr>
          <w:rFonts w:ascii="Arial" w:hAnsi="Arial" w:cs="Arial"/>
          <w:b/>
          <w:color w:val="1D1F20"/>
          <w:sz w:val="27"/>
          <w:szCs w:val="27"/>
          <w:shd w:val="clear" w:color="auto" w:fill="FFFFFF"/>
        </w:rPr>
        <w:t>Client</w:t>
      </w:r>
      <w:r>
        <w:rPr>
          <w:rFonts w:ascii="Arial" w:hAnsi="Arial" w:cs="Arial"/>
          <w:color w:val="1D1F20"/>
          <w:sz w:val="27"/>
          <w:szCs w:val="27"/>
          <w:shd w:val="clear" w:color="auto" w:fill="FFFFFF"/>
        </w:rPr>
        <w:t> class</w:t>
      </w:r>
      <w:r w:rsidR="00E72236">
        <w:rPr>
          <w:rFonts w:ascii="Arial" w:hAnsi="Arial" w:cs="Arial"/>
          <w:color w:val="1D1F20"/>
          <w:sz w:val="27"/>
          <w:szCs w:val="27"/>
          <w:shd w:val="clear" w:color="auto" w:fill="FFFFFF"/>
        </w:rPr>
        <w:t>.</w:t>
      </w:r>
    </w:p>
    <w:p w:rsidR="000D4CE7" w:rsidRPr="000D4CE7" w:rsidRDefault="007C191D" w:rsidP="000D4CE7">
      <w:pPr>
        <w:pStyle w:val="ListParagraph"/>
        <w:numPr>
          <w:ilvl w:val="0"/>
          <w:numId w:val="11"/>
        </w:num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For every service classes, we have </w:t>
      </w:r>
      <w:r w:rsidR="001C37EF"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to </w:t>
      </w:r>
      <w:r>
        <w:rPr>
          <w:rFonts w:ascii="Arial" w:hAnsi="Arial" w:cs="Arial"/>
          <w:color w:val="1D1F20"/>
          <w:sz w:val="27"/>
          <w:szCs w:val="27"/>
          <w:shd w:val="clear" w:color="auto" w:fill="FFFFFF"/>
        </w:rPr>
        <w:t>create injector classes.</w:t>
      </w:r>
    </w:p>
    <w:p w:rsidR="000D4CE7" w:rsidRPr="00CB35CC" w:rsidRDefault="000D4CE7" w:rsidP="000D4CE7">
      <w:pPr>
        <w:pStyle w:val="ListParagraph"/>
        <w:numPr>
          <w:ilvl w:val="0"/>
          <w:numId w:val="11"/>
        </w:num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In </w:t>
      </w:r>
      <w:r w:rsidRPr="00C632D8">
        <w:rPr>
          <w:rFonts w:ascii="Arial" w:hAnsi="Arial" w:cs="Arial"/>
          <w:color w:val="1D1F20"/>
          <w:sz w:val="27"/>
          <w:szCs w:val="27"/>
          <w:shd w:val="clear" w:color="auto" w:fill="FFFFFF"/>
        </w:rPr>
        <w:t>Injector</w:t>
      </w:r>
      <w:r w:rsidR="00C632D8"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 classes</w:t>
      </w:r>
      <w:r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, we have initialized the </w:t>
      </w:r>
      <w:r w:rsidR="00A140A4" w:rsidRPr="00D55C36">
        <w:rPr>
          <w:rFonts w:ascii="Arial" w:hAnsi="Arial" w:cs="Arial"/>
          <w:b/>
          <w:color w:val="1D1F20"/>
          <w:sz w:val="27"/>
          <w:szCs w:val="27"/>
          <w:shd w:val="clear" w:color="auto" w:fill="FFFFFF"/>
        </w:rPr>
        <w:t>S</w:t>
      </w:r>
      <w:r w:rsidRPr="00D55C36">
        <w:rPr>
          <w:rFonts w:ascii="Arial" w:hAnsi="Arial" w:cs="Arial"/>
          <w:b/>
          <w:color w:val="1D1F20"/>
          <w:sz w:val="27"/>
          <w:szCs w:val="27"/>
          <w:shd w:val="clear" w:color="auto" w:fill="FFFFFF"/>
        </w:rPr>
        <w:t>ervice</w:t>
      </w:r>
      <w:r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 and also the </w:t>
      </w:r>
      <w:r w:rsidRPr="00D55C36">
        <w:rPr>
          <w:rFonts w:ascii="Arial" w:hAnsi="Arial" w:cs="Arial"/>
          <w:b/>
          <w:color w:val="1D1F20"/>
          <w:sz w:val="27"/>
          <w:szCs w:val="27"/>
          <w:shd w:val="clear" w:color="auto" w:fill="FFFFFF"/>
        </w:rPr>
        <w:t>Client</w:t>
      </w:r>
      <w:r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 classes.</w:t>
      </w:r>
    </w:p>
    <w:p w:rsidR="00CB35CC" w:rsidRPr="00CB35CC" w:rsidRDefault="00CB35CC" w:rsidP="00CB35CC">
      <w:pPr>
        <w:pStyle w:val="ListParagraph"/>
        <w:numPr>
          <w:ilvl w:val="0"/>
          <w:numId w:val="11"/>
        </w:num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color w:val="1D1F20"/>
          <w:sz w:val="27"/>
          <w:szCs w:val="27"/>
          <w:shd w:val="clear" w:color="auto" w:fill="FFFFFF"/>
        </w:rPr>
        <w:lastRenderedPageBreak/>
        <w:t xml:space="preserve">We have used </w:t>
      </w:r>
      <w:r w:rsidRPr="00C806C7">
        <w:rPr>
          <w:rFonts w:ascii="Arial" w:hAnsi="Arial" w:cs="Arial"/>
          <w:b/>
          <w:color w:val="1D1F20"/>
          <w:sz w:val="27"/>
          <w:szCs w:val="27"/>
          <w:shd w:val="clear" w:color="auto" w:fill="FFFFFF"/>
        </w:rPr>
        <w:t>setter</w:t>
      </w:r>
      <w:r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 method to inject the </w:t>
      </w:r>
      <w:proofErr w:type="spellStart"/>
      <w:r>
        <w:rPr>
          <w:rFonts w:ascii="Arial" w:hAnsi="Arial" w:cs="Arial"/>
          <w:color w:val="1D1F20"/>
          <w:sz w:val="27"/>
          <w:szCs w:val="27"/>
          <w:shd w:val="clear" w:color="auto" w:fill="FFFFFF"/>
        </w:rPr>
        <w:t>EmailService</w:t>
      </w:r>
      <w:proofErr w:type="spellEnd"/>
      <w:r>
        <w:rPr>
          <w:rFonts w:ascii="Arial" w:hAnsi="Arial" w:cs="Arial"/>
          <w:color w:val="1D1F20"/>
          <w:sz w:val="27"/>
          <w:szCs w:val="27"/>
          <w:shd w:val="clear" w:color="auto" w:fill="FFFFFF"/>
        </w:rPr>
        <w:t>.</w:t>
      </w:r>
    </w:p>
    <w:p w:rsidR="00BE72D7" w:rsidRPr="000877F6" w:rsidRDefault="00CB35CC" w:rsidP="00BE72D7">
      <w:pPr>
        <w:pStyle w:val="ListParagraph"/>
        <w:numPr>
          <w:ilvl w:val="0"/>
          <w:numId w:val="11"/>
        </w:num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We have used </w:t>
      </w:r>
      <w:r w:rsidRPr="00C806C7">
        <w:rPr>
          <w:rFonts w:ascii="Arial" w:hAnsi="Arial" w:cs="Arial"/>
          <w:b/>
          <w:color w:val="1D1F20"/>
          <w:sz w:val="27"/>
          <w:szCs w:val="27"/>
          <w:shd w:val="clear" w:color="auto" w:fill="FFFFFF"/>
        </w:rPr>
        <w:t>constructor</w:t>
      </w:r>
      <w:r>
        <w:rPr>
          <w:rFonts w:ascii="Arial" w:hAnsi="Arial" w:cs="Arial"/>
          <w:color w:val="1D1F20"/>
          <w:sz w:val="27"/>
          <w:szCs w:val="27"/>
          <w:shd w:val="clear" w:color="auto" w:fill="FFFFFF"/>
        </w:rPr>
        <w:t xml:space="preserve"> to inject the </w:t>
      </w:r>
      <w:proofErr w:type="spellStart"/>
      <w:r w:rsidR="003E475A">
        <w:rPr>
          <w:rFonts w:ascii="Arial" w:hAnsi="Arial" w:cs="Arial"/>
          <w:color w:val="1D1F20"/>
          <w:sz w:val="27"/>
          <w:szCs w:val="27"/>
          <w:shd w:val="clear" w:color="auto" w:fill="FFFFFF"/>
        </w:rPr>
        <w:t>SMSService</w:t>
      </w:r>
      <w:proofErr w:type="spellEnd"/>
      <w:r>
        <w:rPr>
          <w:rFonts w:ascii="Arial" w:hAnsi="Arial" w:cs="Arial"/>
          <w:color w:val="1D1F20"/>
          <w:sz w:val="27"/>
          <w:szCs w:val="27"/>
          <w:shd w:val="clear" w:color="auto" w:fill="FFFFFF"/>
        </w:rPr>
        <w:t>.</w:t>
      </w:r>
      <w:r w:rsidR="004D0B64" w:rsidRPr="00665B37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D9D4AB" wp14:editId="76C07843">
                <wp:simplePos x="0" y="0"/>
                <wp:positionH relativeFrom="margin">
                  <wp:posOffset>0</wp:posOffset>
                </wp:positionH>
                <wp:positionV relativeFrom="paragraph">
                  <wp:posOffset>304165</wp:posOffset>
                </wp:positionV>
                <wp:extent cx="6353175" cy="4210050"/>
                <wp:effectExtent l="57150" t="38100" r="85725" b="95250"/>
                <wp:wrapTopAndBottom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3175" cy="42100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0B64" w:rsidRPr="006C7324" w:rsidRDefault="004D0B64" w:rsidP="004D0B64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3B31BDDB" wp14:editId="7E4D4B1A">
                                  <wp:extent cx="5819775" cy="3648075"/>
                                  <wp:effectExtent l="0" t="0" r="9525" b="952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37435" cy="36591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9D4AB" id="Rectangle 17" o:spid="_x0000_s1032" style="position:absolute;left:0;text-align:left;margin-left:0;margin-top:23.95pt;width:500.25pt;height:331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inset="21.6pt,21.6pt,21.6pt,21.6pt">
                  <w:txbxContent>
                    <w:p w:rsidR="004D0B64" w:rsidRPr="006C7324" w:rsidRDefault="004D0B64" w:rsidP="004D0B64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3B31BDDB" wp14:editId="7E4D4B1A">
                            <wp:extent cx="5819775" cy="3648075"/>
                            <wp:effectExtent l="0" t="0" r="9525" b="952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37435" cy="36591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:rsidR="004D0B64" w:rsidRDefault="004D0B64" w:rsidP="00BE72D7">
      <w:p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</w:p>
    <w:p w:rsidR="007634B5" w:rsidRDefault="007634B5" w:rsidP="00BE72D7">
      <w:p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</w:p>
    <w:p w:rsidR="007634B5" w:rsidRDefault="007634B5" w:rsidP="00BE72D7">
      <w:p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</w:p>
    <w:p w:rsidR="007634B5" w:rsidRDefault="007634B5" w:rsidP="00BE72D7">
      <w:p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</w:p>
    <w:p w:rsidR="007634B5" w:rsidRDefault="007634B5" w:rsidP="00BE72D7">
      <w:p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</w:p>
    <w:p w:rsidR="007634B5" w:rsidRDefault="007634B5" w:rsidP="00BE72D7">
      <w:p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</w:p>
    <w:p w:rsidR="007634B5" w:rsidRDefault="007634B5" w:rsidP="00BE72D7">
      <w:p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</w:p>
    <w:p w:rsidR="007634B5" w:rsidRDefault="007634B5" w:rsidP="00BE72D7">
      <w:p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</w:p>
    <w:p w:rsidR="004D0B64" w:rsidRDefault="004D0B64" w:rsidP="00BE72D7">
      <w:p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</w:p>
    <w:p w:rsidR="004D0B64" w:rsidRDefault="007634B5" w:rsidP="00BE72D7">
      <w:p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  <w:r w:rsidRPr="00665B37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D27E341" wp14:editId="2E461CC4">
                <wp:simplePos x="0" y="0"/>
                <wp:positionH relativeFrom="margin">
                  <wp:posOffset>0</wp:posOffset>
                </wp:positionH>
                <wp:positionV relativeFrom="paragraph">
                  <wp:posOffset>408305</wp:posOffset>
                </wp:positionV>
                <wp:extent cx="6353175" cy="4210050"/>
                <wp:effectExtent l="57150" t="38100" r="85725" b="95250"/>
                <wp:wrapTopAndBottom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3175" cy="42100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4B5" w:rsidRPr="006C7324" w:rsidRDefault="007634B5" w:rsidP="007634B5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5405CBE8" wp14:editId="7D6C71A6">
                                  <wp:extent cx="5794375" cy="3667125"/>
                                  <wp:effectExtent l="0" t="0" r="0" b="9525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5412" cy="3674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7E341" id="Rectangle 24" o:spid="_x0000_s1033" style="position:absolute;left:0;text-align:left;margin-left:0;margin-top:32.15pt;width:500.25pt;height:331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inset="21.6pt,21.6pt,21.6pt,21.6pt">
                  <w:txbxContent>
                    <w:p w:rsidR="007634B5" w:rsidRPr="006C7324" w:rsidRDefault="007634B5" w:rsidP="007634B5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5405CBE8" wp14:editId="7D6C71A6">
                            <wp:extent cx="5794375" cy="3667125"/>
                            <wp:effectExtent l="0" t="0" r="0" b="9525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5412" cy="3674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313077">
        <w:rPr>
          <w:rFonts w:ascii="Arial" w:hAnsi="Arial" w:cs="Arial"/>
          <w:b/>
          <w:u w:val="single"/>
        </w:rPr>
        <w:t>Application Launcher Class</w:t>
      </w:r>
      <w:r w:rsidR="00C34D3C">
        <w:rPr>
          <w:rFonts w:ascii="Arial" w:hAnsi="Arial" w:cs="Arial"/>
          <w:b/>
          <w:u w:val="single"/>
        </w:rPr>
        <w:t xml:space="preserve"> - DILauncher.java</w:t>
      </w:r>
    </w:p>
    <w:p w:rsidR="004D0B64" w:rsidRDefault="004D0B64" w:rsidP="00BE72D7">
      <w:p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</w:p>
    <w:p w:rsidR="00BE72D7" w:rsidRDefault="00BE72D7" w:rsidP="00BE72D7">
      <w:p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</w:p>
    <w:p w:rsidR="00CF4DE8" w:rsidRDefault="00CF4DE8" w:rsidP="00BE72D7">
      <w:p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</w:p>
    <w:p w:rsidR="00CF4DE8" w:rsidRDefault="00CF4DE8" w:rsidP="00BE72D7">
      <w:p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</w:p>
    <w:p w:rsidR="00CF4DE8" w:rsidRPr="00BE72D7" w:rsidRDefault="00CF4DE8" w:rsidP="00BE72D7">
      <w:p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</w:p>
    <w:p w:rsidR="00700402" w:rsidRDefault="00700402" w:rsidP="00700402">
      <w:p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</w:p>
    <w:p w:rsidR="00700402" w:rsidRPr="00700402" w:rsidRDefault="00700402" w:rsidP="00700402">
      <w:pPr>
        <w:tabs>
          <w:tab w:val="left" w:pos="10260"/>
        </w:tabs>
        <w:spacing w:line="360" w:lineRule="auto"/>
        <w:jc w:val="both"/>
        <w:rPr>
          <w:rFonts w:ascii="Arial" w:hAnsi="Arial" w:cs="Arial"/>
          <w:b/>
          <w:u w:val="single"/>
        </w:rPr>
      </w:pPr>
    </w:p>
    <w:p w:rsidR="0042673A" w:rsidRPr="000D1D55" w:rsidRDefault="0042673A" w:rsidP="000D1D55">
      <w:pPr>
        <w:tabs>
          <w:tab w:val="left" w:pos="10260"/>
        </w:tabs>
        <w:spacing w:line="360" w:lineRule="auto"/>
        <w:jc w:val="both"/>
        <w:rPr>
          <w:rFonts w:ascii="Arial" w:hAnsi="Arial" w:cs="Arial"/>
        </w:rPr>
      </w:pPr>
    </w:p>
    <w:p w:rsidR="0042586E" w:rsidRDefault="0042586E" w:rsidP="009D3274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354BB0" w:rsidRDefault="00354BB0" w:rsidP="009D3274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CF4DE8" w:rsidRDefault="00CF4DE8" w:rsidP="009D3274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CF4DE8" w:rsidRDefault="00CF4DE8" w:rsidP="009D3274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CF4DE8" w:rsidRDefault="00CF4DE8" w:rsidP="009D3274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CF4DE8" w:rsidRDefault="00CF4DE8" w:rsidP="009D3274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CF4DE8" w:rsidRDefault="00CF4DE8" w:rsidP="009D3274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CF4DE8" w:rsidRDefault="00CF4DE8" w:rsidP="009D3274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CF4DE8" w:rsidRDefault="00CF4DE8" w:rsidP="009D3274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6F5A99" w:rsidRDefault="0017743B" w:rsidP="009D3274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  <w:r w:rsidRPr="00665B37">
        <w:rPr>
          <w:rFonts w:ascii="Arial" w:hAnsi="Arial" w:cs="Arial"/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3C4573" wp14:editId="71412531">
                <wp:simplePos x="0" y="0"/>
                <wp:positionH relativeFrom="margin">
                  <wp:posOffset>19050</wp:posOffset>
                </wp:positionH>
                <wp:positionV relativeFrom="paragraph">
                  <wp:posOffset>381000</wp:posOffset>
                </wp:positionV>
                <wp:extent cx="5929630" cy="5133975"/>
                <wp:effectExtent l="57150" t="38100" r="71120" b="90170"/>
                <wp:wrapTopAndBottom/>
                <wp:docPr id="1904239915" name="Rectangle 1904239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9630" cy="51339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743B" w:rsidRPr="006C7324" w:rsidRDefault="0017743B" w:rsidP="0017743B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257E2EC5" wp14:editId="74D4F75B">
                                  <wp:extent cx="2295525" cy="7105650"/>
                                  <wp:effectExtent l="0" t="0" r="9525" b="0"/>
                                  <wp:docPr id="28" name="Picture 28" descr="DI_Class_Diagram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DI_Class_Diagram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95525" cy="7105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3C4573" id="Rectangle 1904239915" o:spid="_x0000_s1034" style="position:absolute;left:0;text-align:left;margin-left:1.5pt;margin-top:30pt;width:466.9pt;height:404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style="mso-fit-shape-to-text:t" inset="21.6pt,21.6pt,21.6pt,21.6pt">
                  <w:txbxContent>
                    <w:p w:rsidR="0017743B" w:rsidRPr="006C7324" w:rsidRDefault="0017743B" w:rsidP="0017743B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rFonts w:ascii="Arial" w:hAnsi="Arial" w:cs="Arial"/>
                          <w:noProof/>
                          <w:lang w:val="en-IN" w:eastAsia="en-IN"/>
                        </w:rPr>
                        <w:drawing>
                          <wp:inline distT="0" distB="0" distL="0" distR="0" wp14:anchorId="257E2EC5" wp14:editId="74D4F75B">
                            <wp:extent cx="2295525" cy="7105650"/>
                            <wp:effectExtent l="0" t="0" r="9525" b="0"/>
                            <wp:docPr id="28" name="Picture 28" descr="DI_Class_Diagram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DI_Class_Diagram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95525" cy="7105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6F5A99" w:rsidRPr="006F5A99">
        <w:rPr>
          <w:rFonts w:ascii="Arial" w:hAnsi="Arial" w:cs="Arial"/>
          <w:b/>
          <w:u w:val="single"/>
        </w:rPr>
        <w:t>Class Diagram</w:t>
      </w:r>
      <w:r w:rsidR="00817F87">
        <w:rPr>
          <w:rFonts w:ascii="Arial" w:hAnsi="Arial" w:cs="Arial"/>
          <w:b/>
          <w:u w:val="single"/>
        </w:rPr>
        <w:t>:</w:t>
      </w:r>
    </w:p>
    <w:p w:rsidR="002E2404" w:rsidRDefault="002E2404" w:rsidP="00FE296E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p w:rsidR="0017743B" w:rsidRPr="0017743B" w:rsidRDefault="00DB26F3" w:rsidP="00FE296E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  <w:r w:rsidRPr="00665B37">
        <w:rPr>
          <w:rFonts w:ascii="Arial" w:hAnsi="Arial" w:cs="Arial"/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734C37" wp14:editId="663FCAAC">
                <wp:simplePos x="0" y="0"/>
                <wp:positionH relativeFrom="margin">
                  <wp:posOffset>0</wp:posOffset>
                </wp:positionH>
                <wp:positionV relativeFrom="paragraph">
                  <wp:posOffset>209550</wp:posOffset>
                </wp:positionV>
                <wp:extent cx="5929630" cy="5133975"/>
                <wp:effectExtent l="57150" t="38100" r="71120" b="90170"/>
                <wp:wrapTopAndBottom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9630" cy="51339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26F3" w:rsidRPr="006C7324" w:rsidRDefault="0055054F" w:rsidP="00DB26F3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5DCC4857" wp14:editId="516DFB7C">
                                  <wp:extent cx="5372100" cy="3983990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72100" cy="39839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34C37" id="Rectangle 29" o:spid="_x0000_s1035" style="position:absolute;left:0;text-align:left;margin-left:0;margin-top:16.5pt;width:466.9pt;height:404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style="mso-fit-shape-to-text:t" inset="21.6pt,21.6pt,21.6pt,21.6pt">
                  <w:txbxContent>
                    <w:p w:rsidR="00DB26F3" w:rsidRPr="006C7324" w:rsidRDefault="0055054F" w:rsidP="00DB26F3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5DCC4857" wp14:editId="516DFB7C">
                            <wp:extent cx="5372100" cy="3983990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72100" cy="39839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:rsidR="00150981" w:rsidRDefault="00150981" w:rsidP="00FE296E">
      <w:pPr>
        <w:tabs>
          <w:tab w:val="left" w:pos="10260"/>
        </w:tabs>
        <w:jc w:val="both"/>
        <w:rPr>
          <w:rFonts w:ascii="Arial" w:hAnsi="Arial" w:cs="Arial"/>
          <w:lang w:val="en"/>
        </w:rPr>
      </w:pPr>
    </w:p>
    <w:p w:rsidR="00150981" w:rsidRDefault="00150981" w:rsidP="00FE296E">
      <w:pPr>
        <w:tabs>
          <w:tab w:val="left" w:pos="10260"/>
        </w:tabs>
        <w:jc w:val="both"/>
        <w:rPr>
          <w:rFonts w:ascii="Arial" w:hAnsi="Arial" w:cs="Arial"/>
          <w:lang w:val="en"/>
        </w:rPr>
      </w:pPr>
    </w:p>
    <w:p w:rsidR="00150981" w:rsidRDefault="00150981" w:rsidP="00FE296E">
      <w:pPr>
        <w:tabs>
          <w:tab w:val="left" w:pos="10260"/>
        </w:tabs>
        <w:jc w:val="both"/>
        <w:rPr>
          <w:rFonts w:ascii="Arial" w:hAnsi="Arial" w:cs="Arial"/>
          <w:lang w:val="en"/>
        </w:rPr>
      </w:pPr>
    </w:p>
    <w:p w:rsidR="00150981" w:rsidRDefault="00150981" w:rsidP="00FE296E">
      <w:pPr>
        <w:tabs>
          <w:tab w:val="left" w:pos="10260"/>
        </w:tabs>
        <w:jc w:val="both"/>
        <w:rPr>
          <w:rFonts w:ascii="Arial" w:hAnsi="Arial" w:cs="Arial"/>
          <w:lang w:val="en"/>
        </w:rPr>
      </w:pPr>
    </w:p>
    <w:p w:rsidR="00150981" w:rsidRDefault="00150981" w:rsidP="00FE296E">
      <w:pPr>
        <w:tabs>
          <w:tab w:val="left" w:pos="10260"/>
        </w:tabs>
        <w:jc w:val="both"/>
        <w:rPr>
          <w:rFonts w:ascii="Arial" w:hAnsi="Arial" w:cs="Arial"/>
          <w:lang w:val="en"/>
        </w:rPr>
      </w:pPr>
    </w:p>
    <w:p w:rsidR="00150981" w:rsidRDefault="00150981" w:rsidP="00FE296E">
      <w:pPr>
        <w:tabs>
          <w:tab w:val="left" w:pos="10260"/>
        </w:tabs>
        <w:jc w:val="both"/>
        <w:rPr>
          <w:rFonts w:ascii="Arial" w:hAnsi="Arial" w:cs="Arial"/>
          <w:lang w:val="en"/>
        </w:rPr>
      </w:pPr>
    </w:p>
    <w:p w:rsidR="00150981" w:rsidRDefault="00150981" w:rsidP="00FE296E">
      <w:pPr>
        <w:tabs>
          <w:tab w:val="left" w:pos="10260"/>
        </w:tabs>
        <w:jc w:val="both"/>
        <w:rPr>
          <w:rFonts w:ascii="Arial" w:hAnsi="Arial" w:cs="Arial"/>
          <w:lang w:val="en"/>
        </w:rPr>
      </w:pPr>
    </w:p>
    <w:p w:rsidR="00150981" w:rsidRDefault="00150981" w:rsidP="00FE296E">
      <w:pPr>
        <w:tabs>
          <w:tab w:val="left" w:pos="10260"/>
        </w:tabs>
        <w:jc w:val="both"/>
        <w:rPr>
          <w:rFonts w:ascii="Arial" w:hAnsi="Arial" w:cs="Arial"/>
          <w:lang w:val="en"/>
        </w:rPr>
      </w:pPr>
    </w:p>
    <w:p w:rsidR="00150981" w:rsidRDefault="00150981" w:rsidP="00FE296E">
      <w:pPr>
        <w:tabs>
          <w:tab w:val="left" w:pos="10260"/>
        </w:tabs>
        <w:jc w:val="both"/>
        <w:rPr>
          <w:rFonts w:ascii="Arial" w:hAnsi="Arial" w:cs="Arial"/>
          <w:lang w:val="en"/>
        </w:rPr>
      </w:pPr>
    </w:p>
    <w:p w:rsidR="00150981" w:rsidRDefault="00150981" w:rsidP="00FE296E">
      <w:pPr>
        <w:tabs>
          <w:tab w:val="left" w:pos="10260"/>
        </w:tabs>
        <w:jc w:val="both"/>
        <w:rPr>
          <w:rFonts w:ascii="Arial" w:hAnsi="Arial" w:cs="Arial"/>
          <w:lang w:val="en"/>
        </w:rPr>
      </w:pPr>
    </w:p>
    <w:p w:rsidR="00150981" w:rsidRDefault="00150981" w:rsidP="00FE296E">
      <w:pPr>
        <w:tabs>
          <w:tab w:val="left" w:pos="10260"/>
        </w:tabs>
        <w:jc w:val="both"/>
        <w:rPr>
          <w:rFonts w:ascii="Arial" w:hAnsi="Arial" w:cs="Arial"/>
          <w:lang w:val="en"/>
        </w:rPr>
      </w:pPr>
    </w:p>
    <w:p w:rsidR="00150981" w:rsidRDefault="00150981" w:rsidP="00FE296E">
      <w:pPr>
        <w:tabs>
          <w:tab w:val="left" w:pos="10260"/>
        </w:tabs>
        <w:jc w:val="both"/>
        <w:rPr>
          <w:rFonts w:ascii="Arial" w:hAnsi="Arial" w:cs="Arial"/>
          <w:lang w:val="en"/>
        </w:rPr>
      </w:pPr>
    </w:p>
    <w:p w:rsidR="00150981" w:rsidRDefault="00150981" w:rsidP="00FE296E">
      <w:pPr>
        <w:tabs>
          <w:tab w:val="left" w:pos="10260"/>
        </w:tabs>
        <w:jc w:val="both"/>
        <w:rPr>
          <w:rFonts w:ascii="Arial" w:hAnsi="Arial" w:cs="Arial"/>
          <w:lang w:val="en"/>
        </w:rPr>
      </w:pPr>
    </w:p>
    <w:p w:rsidR="00150981" w:rsidRDefault="00150981" w:rsidP="00FE296E">
      <w:pPr>
        <w:tabs>
          <w:tab w:val="left" w:pos="10260"/>
        </w:tabs>
        <w:jc w:val="both"/>
        <w:rPr>
          <w:rFonts w:ascii="Arial" w:hAnsi="Arial" w:cs="Arial"/>
          <w:lang w:val="en"/>
        </w:rPr>
      </w:pPr>
    </w:p>
    <w:p w:rsidR="00150981" w:rsidRDefault="00150981" w:rsidP="00FE296E">
      <w:pPr>
        <w:tabs>
          <w:tab w:val="left" w:pos="10260"/>
        </w:tabs>
        <w:jc w:val="both"/>
        <w:rPr>
          <w:rFonts w:ascii="Arial" w:hAnsi="Arial" w:cs="Arial"/>
          <w:lang w:val="en"/>
        </w:rPr>
      </w:pPr>
    </w:p>
    <w:p w:rsidR="00150981" w:rsidRDefault="00150981" w:rsidP="00FE296E">
      <w:pPr>
        <w:tabs>
          <w:tab w:val="left" w:pos="10260"/>
        </w:tabs>
        <w:jc w:val="both"/>
        <w:rPr>
          <w:rFonts w:ascii="Arial" w:hAnsi="Arial" w:cs="Arial"/>
          <w:lang w:val="en"/>
        </w:rPr>
      </w:pPr>
    </w:p>
    <w:p w:rsidR="00150981" w:rsidRDefault="00150981" w:rsidP="00FE296E">
      <w:pPr>
        <w:tabs>
          <w:tab w:val="left" w:pos="10260"/>
        </w:tabs>
        <w:jc w:val="both"/>
        <w:rPr>
          <w:rFonts w:ascii="Arial" w:hAnsi="Arial" w:cs="Arial"/>
          <w:lang w:val="en"/>
        </w:rPr>
      </w:pPr>
    </w:p>
    <w:p w:rsidR="00150981" w:rsidRDefault="00150981" w:rsidP="00FE296E">
      <w:pPr>
        <w:tabs>
          <w:tab w:val="left" w:pos="10260"/>
        </w:tabs>
        <w:jc w:val="both"/>
        <w:rPr>
          <w:rFonts w:ascii="Arial" w:hAnsi="Arial" w:cs="Arial"/>
          <w:lang w:val="en"/>
        </w:rPr>
      </w:pPr>
    </w:p>
    <w:p w:rsidR="00150981" w:rsidRDefault="00150981" w:rsidP="00FE296E">
      <w:pPr>
        <w:tabs>
          <w:tab w:val="left" w:pos="10260"/>
        </w:tabs>
        <w:jc w:val="both"/>
        <w:rPr>
          <w:rFonts w:ascii="Arial" w:hAnsi="Arial" w:cs="Arial"/>
          <w:b/>
          <w:u w:val="single"/>
        </w:rPr>
      </w:pPr>
    </w:p>
    <w:sectPr w:rsidR="00150981" w:rsidSect="00A87BD2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type w:val="continuous"/>
      <w:pgSz w:w="12240" w:h="15840" w:code="1"/>
      <w:pgMar w:top="990" w:right="990" w:bottom="1620" w:left="990" w:header="360" w:footer="3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26EA" w:rsidRDefault="003126EA">
      <w:r>
        <w:separator/>
      </w:r>
    </w:p>
  </w:endnote>
  <w:endnote w:type="continuationSeparator" w:id="0">
    <w:p w:rsidR="003126EA" w:rsidRDefault="003126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5222" w:rsidRDefault="0025522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614E" w:rsidRDefault="00CA614E" w:rsidP="00B70876">
    <w:pPr>
      <w:pStyle w:val="Footer"/>
      <w:tabs>
        <w:tab w:val="clear" w:pos="4677"/>
        <w:tab w:val="center" w:pos="2160"/>
      </w:tabs>
      <w:jc w:val="right"/>
      <w:rPr>
        <w:rFonts w:ascii="Arial" w:hAnsi="Arial" w:cs="Arial"/>
        <w:noProof/>
      </w:rPr>
    </w:pPr>
  </w:p>
  <w:p w:rsidR="00CA614E" w:rsidRPr="006D7D65" w:rsidRDefault="00CA614E" w:rsidP="00B70876">
    <w:pPr>
      <w:pStyle w:val="Footer"/>
      <w:tabs>
        <w:tab w:val="clear" w:pos="4677"/>
        <w:tab w:val="center" w:pos="2160"/>
      </w:tabs>
      <w:jc w:val="right"/>
      <w:rPr>
        <w:rFonts w:ascii="Arial" w:hAnsi="Arial" w:cs="Arial"/>
        <w:noProof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AD01A8B" wp14:editId="3C96F866">
              <wp:simplePos x="0" y="0"/>
              <wp:positionH relativeFrom="column">
                <wp:posOffset>1528843</wp:posOffset>
              </wp:positionH>
              <wp:positionV relativeFrom="paragraph">
                <wp:posOffset>154143</wp:posOffset>
              </wp:positionV>
              <wp:extent cx="4274289" cy="276447"/>
              <wp:effectExtent l="0" t="0" r="0" b="9525"/>
              <wp:wrapNone/>
              <wp:docPr id="21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4289" cy="2764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614E" w:rsidRPr="006D7D65" w:rsidRDefault="00CA614E" w:rsidP="001E0398">
                          <w:pPr>
                            <w:pStyle w:val="Footer"/>
                            <w:tabs>
                              <w:tab w:val="clear" w:pos="4677"/>
                              <w:tab w:val="center" w:pos="2160"/>
                            </w:tabs>
                            <w:ind w:right="540"/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</w:rPr>
                            <w:t>KGISL-GSS</w:t>
                          </w:r>
                          <w:r w:rsidRPr="006D7D65">
                            <w:rPr>
                              <w:rFonts w:ascii="Arial" w:hAnsi="Arial" w:cs="Arial"/>
                              <w:color w:val="000000"/>
                            </w:rPr>
                            <w:t xml:space="preserve"> (C) Copyright (</w:t>
                          </w:r>
                          <w:r>
                            <w:rPr>
                              <w:rFonts w:ascii="Arial" w:hAnsi="Arial" w:cs="Arial"/>
                              <w:color w:val="000000"/>
                            </w:rPr>
                            <w:t>202</w:t>
                          </w:r>
                          <w:r w:rsidR="00255222">
                            <w:rPr>
                              <w:rFonts w:ascii="Arial" w:hAnsi="Arial" w:cs="Arial"/>
                              <w:color w:val="000000"/>
                            </w:rPr>
                            <w:t>1</w:t>
                          </w:r>
                          <w:r w:rsidRPr="006D7D65">
                            <w:rPr>
                              <w:rFonts w:ascii="Arial" w:hAnsi="Arial" w:cs="Arial"/>
                              <w:color w:val="000000"/>
                            </w:rPr>
                            <w:t>) All Rights Reserved</w:t>
                          </w:r>
                        </w:p>
                        <w:p w:rsidR="00CA614E" w:rsidRPr="001E0398" w:rsidRDefault="00CA614E" w:rsidP="001E0398">
                          <w:pPr>
                            <w:rPr>
                              <w:rFonts w:ascii="Arial" w:hAnsi="Arial" w:cs="Arial"/>
                              <w:color w:val="CCCC66" w:themeColor="accent3"/>
                              <w:sz w:val="18"/>
                              <w:szCs w:val="3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D01A8B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036" type="#_x0000_t202" style="position:absolute;left:0;text-align:left;margin-left:120.4pt;margin-top:12.15pt;width:336.55pt;height:21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CkLtgIAALw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" filled="f" stroked="f">
              <v:textbox>
                <w:txbxContent>
                  <w:p w:rsidR="00CA614E" w:rsidRPr="006D7D65" w:rsidRDefault="00CA614E" w:rsidP="001E0398">
                    <w:pPr>
                      <w:pStyle w:val="Footer"/>
                      <w:tabs>
                        <w:tab w:val="clear" w:pos="4677"/>
                        <w:tab w:val="center" w:pos="2160"/>
                      </w:tabs>
                      <w:ind w:right="540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  <w:color w:val="000000"/>
                      </w:rPr>
                      <w:t>KGISL-GSS</w:t>
                    </w:r>
                    <w:r w:rsidRPr="006D7D65">
                      <w:rPr>
                        <w:rFonts w:ascii="Arial" w:hAnsi="Arial" w:cs="Arial"/>
                        <w:color w:val="000000"/>
                      </w:rPr>
                      <w:t xml:space="preserve"> (C) Copyright (</w:t>
                    </w:r>
                    <w:r>
                      <w:rPr>
                        <w:rFonts w:ascii="Arial" w:hAnsi="Arial" w:cs="Arial"/>
                        <w:color w:val="000000"/>
                      </w:rPr>
                      <w:t>202</w:t>
                    </w:r>
                    <w:r w:rsidR="00255222">
                      <w:rPr>
                        <w:rFonts w:ascii="Arial" w:hAnsi="Arial" w:cs="Arial"/>
                        <w:color w:val="000000"/>
                      </w:rPr>
                      <w:t>1</w:t>
                    </w:r>
                    <w:bookmarkStart w:id="1" w:name="_GoBack"/>
                    <w:bookmarkEnd w:id="1"/>
                    <w:r w:rsidRPr="006D7D65">
                      <w:rPr>
                        <w:rFonts w:ascii="Arial" w:hAnsi="Arial" w:cs="Arial"/>
                        <w:color w:val="000000"/>
                      </w:rPr>
                      <w:t>) All Rights Reserved</w:t>
                    </w:r>
                  </w:p>
                  <w:p w:rsidR="00CA614E" w:rsidRPr="001E0398" w:rsidRDefault="00CA614E" w:rsidP="001E0398">
                    <w:pPr>
                      <w:rPr>
                        <w:rFonts w:ascii="Arial" w:hAnsi="Arial" w:cs="Arial"/>
                        <w:color w:val="CCCC66" w:themeColor="accent3"/>
                        <w:sz w:val="18"/>
                        <w:szCs w:val="3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DEB93D" wp14:editId="51754475">
              <wp:simplePos x="0" y="0"/>
              <wp:positionH relativeFrom="column">
                <wp:posOffset>-419100</wp:posOffset>
              </wp:positionH>
              <wp:positionV relativeFrom="paragraph">
                <wp:posOffset>-219710</wp:posOffset>
              </wp:positionV>
              <wp:extent cx="1308100" cy="1152525"/>
              <wp:effectExtent l="0" t="0" r="0" b="9525"/>
              <wp:wrapNone/>
              <wp:docPr id="13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8100" cy="1152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614E" w:rsidRPr="001E0398" w:rsidRDefault="00CA614E" w:rsidP="001E0398">
                          <w:pPr>
                            <w:jc w:val="center"/>
                            <w:rPr>
                              <w:rFonts w:ascii="Arial" w:hAnsi="Arial" w:cs="Arial"/>
                              <w:color w:val="CCCC66" w:themeColor="accent3"/>
                              <w:sz w:val="18"/>
                              <w:szCs w:val="38"/>
                            </w:rPr>
                          </w:pPr>
                          <w:r>
                            <w:rPr>
                              <w:noProof/>
                              <w:lang w:val="en-IN" w:eastAsia="en-IN"/>
                            </w:rPr>
                            <w:drawing>
                              <wp:inline distT="0" distB="0" distL="0" distR="0">
                                <wp:extent cx="1106081" cy="886147"/>
                                <wp:effectExtent l="0" t="0" r="0" b="0"/>
                                <wp:docPr id="36" name="Picture 36" descr="https://companies.naukri.com/kgisl-gss-jobs/wp-content/uploads/sites/29089/2019/05/KGISL-OG-TAG-LOGO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 descr="https://companies.naukri.com/kgisl-gss-jobs/wp-content/uploads/sites/29089/2019/05/KGISL-OG-TAG-LOGO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61116" cy="93023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DEB93D" id="_x0000_s1037" type="#_x0000_t202" style="position:absolute;left:0;text-align:left;margin-left:-33pt;margin-top:-17.3pt;width:103pt;height:9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" filled="f" stroked="f">
              <v:textbox>
                <w:txbxContent>
                  <w:p w:rsidR="00CA614E" w:rsidRPr="001E0398" w:rsidRDefault="00CA614E" w:rsidP="001E0398">
                    <w:pPr>
                      <w:jc w:val="center"/>
                      <w:rPr>
                        <w:rFonts w:ascii="Arial" w:hAnsi="Arial" w:cs="Arial"/>
                        <w:color w:val="CCCC66" w:themeColor="accent3"/>
                        <w:sz w:val="18"/>
                        <w:szCs w:val="38"/>
                      </w:rPr>
                    </w:pPr>
                    <w:r>
                      <w:rPr>
                        <w:noProof/>
                        <w:lang w:val="en-IN" w:eastAsia="en-IN"/>
                      </w:rPr>
                      <w:drawing>
                        <wp:inline distT="0" distB="0" distL="0" distR="0">
                          <wp:extent cx="1106081" cy="886147"/>
                          <wp:effectExtent l="0" t="0" r="0" b="0"/>
                          <wp:docPr id="36" name="Picture 36" descr="https://companies.naukri.com/kgisl-gss-jobs/wp-content/uploads/sites/29089/2019/05/KGISL-OG-TAG-LOGO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 descr="https://companies.naukri.com/kgisl-gss-jobs/wp-content/uploads/sites/29089/2019/05/KGISL-OG-TAG-LOGO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61116" cy="93023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rFonts w:ascii="Arial" w:hAnsi="Arial" w:cs="Arial"/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6C439D9" wp14:editId="30EBF6AD">
              <wp:simplePos x="0" y="0"/>
              <wp:positionH relativeFrom="column">
                <wp:posOffset>-270510</wp:posOffset>
              </wp:positionH>
              <wp:positionV relativeFrom="paragraph">
                <wp:posOffset>-238570</wp:posOffset>
              </wp:positionV>
              <wp:extent cx="7062470" cy="45085"/>
              <wp:effectExtent l="0" t="0" r="5080" b="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62470" cy="4508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05EF76" id="Rectangle 12" o:spid="_x0000_s1026" style="position:absolute;margin-left:-21.3pt;margin-top:-18.8pt;width:556.1pt;height:3.5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" fillcolor="#91d32b [3204]" stroked="f" strokeweight="2pt"/>
          </w:pict>
        </mc:Fallback>
      </mc:AlternateContent>
    </w:r>
    <w:r w:rsidRPr="006D7D65">
      <w:rPr>
        <w:rFonts w:ascii="Arial" w:hAnsi="Arial" w:cs="Arial"/>
        <w:noProof/>
      </w:rPr>
      <w:t xml:space="preserve"> </w:t>
    </w:r>
  </w:p>
  <w:p w:rsidR="00CA614E" w:rsidRPr="006D7D65" w:rsidRDefault="00CA614E" w:rsidP="002D2E2F">
    <w:pPr>
      <w:pStyle w:val="Footer"/>
      <w:tabs>
        <w:tab w:val="clear" w:pos="4677"/>
        <w:tab w:val="center" w:pos="2160"/>
      </w:tabs>
      <w:ind w:left="540" w:right="540"/>
      <w:rPr>
        <w:rFonts w:ascii="Arial" w:hAnsi="Arial" w:cs="Arial"/>
      </w:rPr>
    </w:pPr>
  </w:p>
  <w:p w:rsidR="00CA614E" w:rsidRDefault="00CA614E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5222" w:rsidRDefault="0025522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26EA" w:rsidRDefault="003126EA">
      <w:r>
        <w:separator/>
      </w:r>
    </w:p>
  </w:footnote>
  <w:footnote w:type="continuationSeparator" w:id="0">
    <w:p w:rsidR="003126EA" w:rsidRDefault="003126E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5222" w:rsidRDefault="0025522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5222" w:rsidRDefault="0025522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5222" w:rsidRDefault="0025522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A4782"/>
    <w:multiLevelType w:val="hybridMultilevel"/>
    <w:tmpl w:val="0860AE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7D4C67"/>
    <w:multiLevelType w:val="hybridMultilevel"/>
    <w:tmpl w:val="C3D2EE6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6E36C11"/>
    <w:multiLevelType w:val="hybridMultilevel"/>
    <w:tmpl w:val="2C841C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705128"/>
    <w:multiLevelType w:val="hybridMultilevel"/>
    <w:tmpl w:val="826E589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A6714C7"/>
    <w:multiLevelType w:val="hybridMultilevel"/>
    <w:tmpl w:val="8878DE4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07E029F"/>
    <w:multiLevelType w:val="hybridMultilevel"/>
    <w:tmpl w:val="600877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1909BB"/>
    <w:multiLevelType w:val="hybridMultilevel"/>
    <w:tmpl w:val="F33C0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A7A7F6B"/>
    <w:multiLevelType w:val="hybridMultilevel"/>
    <w:tmpl w:val="E238FB5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5EAB12BA"/>
    <w:multiLevelType w:val="multilevel"/>
    <w:tmpl w:val="5CBE7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86D7974"/>
    <w:multiLevelType w:val="hybridMultilevel"/>
    <w:tmpl w:val="590465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C53472C"/>
    <w:multiLevelType w:val="hybridMultilevel"/>
    <w:tmpl w:val="5CCC61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5"/>
  </w:num>
  <w:num w:numId="5">
    <w:abstractNumId w:val="10"/>
  </w:num>
  <w:num w:numId="6">
    <w:abstractNumId w:val="9"/>
  </w:num>
  <w:num w:numId="7">
    <w:abstractNumId w:val="0"/>
  </w:num>
  <w:num w:numId="8">
    <w:abstractNumId w:val="4"/>
  </w:num>
  <w:num w:numId="9">
    <w:abstractNumId w:val="3"/>
  </w:num>
  <w:num w:numId="10">
    <w:abstractNumId w:val="1"/>
  </w:num>
  <w:num w:numId="11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>
      <o:colormru v:ext="edit" colors="#eaeaea,#f8f9fd,#f5c30b,#efa82c,#cd9b17,#f7e8c7,#ff8001,#fad431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A03"/>
    <w:rsid w:val="00000E96"/>
    <w:rsid w:val="00002F88"/>
    <w:rsid w:val="000058F1"/>
    <w:rsid w:val="00006E7E"/>
    <w:rsid w:val="0001066B"/>
    <w:rsid w:val="0001790A"/>
    <w:rsid w:val="00025F25"/>
    <w:rsid w:val="000263B8"/>
    <w:rsid w:val="00027465"/>
    <w:rsid w:val="000302E2"/>
    <w:rsid w:val="0005275C"/>
    <w:rsid w:val="00054777"/>
    <w:rsid w:val="000571FA"/>
    <w:rsid w:val="0006128E"/>
    <w:rsid w:val="0006440E"/>
    <w:rsid w:val="00064428"/>
    <w:rsid w:val="000700BE"/>
    <w:rsid w:val="00072FB8"/>
    <w:rsid w:val="00076916"/>
    <w:rsid w:val="00081922"/>
    <w:rsid w:val="00085085"/>
    <w:rsid w:val="00085AAC"/>
    <w:rsid w:val="00085B55"/>
    <w:rsid w:val="00086D56"/>
    <w:rsid w:val="000877F6"/>
    <w:rsid w:val="00092409"/>
    <w:rsid w:val="000963EE"/>
    <w:rsid w:val="00096BDA"/>
    <w:rsid w:val="00097CA5"/>
    <w:rsid w:val="000A0B9C"/>
    <w:rsid w:val="000A3AB9"/>
    <w:rsid w:val="000A43FA"/>
    <w:rsid w:val="000A47FB"/>
    <w:rsid w:val="000B3E29"/>
    <w:rsid w:val="000B7080"/>
    <w:rsid w:val="000C3586"/>
    <w:rsid w:val="000C6CA1"/>
    <w:rsid w:val="000C6EA5"/>
    <w:rsid w:val="000C70AA"/>
    <w:rsid w:val="000C7B39"/>
    <w:rsid w:val="000D1D55"/>
    <w:rsid w:val="000D418E"/>
    <w:rsid w:val="000D4CE7"/>
    <w:rsid w:val="000E0BCD"/>
    <w:rsid w:val="000E269F"/>
    <w:rsid w:val="000E3547"/>
    <w:rsid w:val="000E46FE"/>
    <w:rsid w:val="000F1ABD"/>
    <w:rsid w:val="000F4822"/>
    <w:rsid w:val="001004A5"/>
    <w:rsid w:val="0010514A"/>
    <w:rsid w:val="00105846"/>
    <w:rsid w:val="0010652D"/>
    <w:rsid w:val="00107DEB"/>
    <w:rsid w:val="001112E4"/>
    <w:rsid w:val="001118D3"/>
    <w:rsid w:val="00111CA7"/>
    <w:rsid w:val="00112B87"/>
    <w:rsid w:val="00113A6F"/>
    <w:rsid w:val="00120292"/>
    <w:rsid w:val="001252EF"/>
    <w:rsid w:val="00132B5B"/>
    <w:rsid w:val="001351ED"/>
    <w:rsid w:val="00136211"/>
    <w:rsid w:val="00142532"/>
    <w:rsid w:val="001446A2"/>
    <w:rsid w:val="0014709F"/>
    <w:rsid w:val="00150981"/>
    <w:rsid w:val="00157A08"/>
    <w:rsid w:val="001605D5"/>
    <w:rsid w:val="001616D4"/>
    <w:rsid w:val="0016342F"/>
    <w:rsid w:val="00166470"/>
    <w:rsid w:val="001665D2"/>
    <w:rsid w:val="00167BBB"/>
    <w:rsid w:val="00170756"/>
    <w:rsid w:val="0017743B"/>
    <w:rsid w:val="00177DDF"/>
    <w:rsid w:val="00180395"/>
    <w:rsid w:val="00180C9E"/>
    <w:rsid w:val="00183A64"/>
    <w:rsid w:val="001844EB"/>
    <w:rsid w:val="00193682"/>
    <w:rsid w:val="001955E9"/>
    <w:rsid w:val="00196EBE"/>
    <w:rsid w:val="001A17BC"/>
    <w:rsid w:val="001A4E7B"/>
    <w:rsid w:val="001A5117"/>
    <w:rsid w:val="001A6197"/>
    <w:rsid w:val="001B4267"/>
    <w:rsid w:val="001B4F3E"/>
    <w:rsid w:val="001B6C06"/>
    <w:rsid w:val="001C0B2D"/>
    <w:rsid w:val="001C2B99"/>
    <w:rsid w:val="001C3791"/>
    <w:rsid w:val="001C37EF"/>
    <w:rsid w:val="001C3E2F"/>
    <w:rsid w:val="001C583D"/>
    <w:rsid w:val="001C6E4D"/>
    <w:rsid w:val="001D0711"/>
    <w:rsid w:val="001D4728"/>
    <w:rsid w:val="001D5BA3"/>
    <w:rsid w:val="001D64B3"/>
    <w:rsid w:val="001E0398"/>
    <w:rsid w:val="001E0EB4"/>
    <w:rsid w:val="001E1E0C"/>
    <w:rsid w:val="001E2F23"/>
    <w:rsid w:val="001E4DF5"/>
    <w:rsid w:val="001E4EC8"/>
    <w:rsid w:val="001F07EB"/>
    <w:rsid w:val="001F230C"/>
    <w:rsid w:val="001F3529"/>
    <w:rsid w:val="001F5F55"/>
    <w:rsid w:val="00207F2F"/>
    <w:rsid w:val="00213FFD"/>
    <w:rsid w:val="00215348"/>
    <w:rsid w:val="002208C4"/>
    <w:rsid w:val="002208D0"/>
    <w:rsid w:val="002208DA"/>
    <w:rsid w:val="00220A22"/>
    <w:rsid w:val="00220ECA"/>
    <w:rsid w:val="002238EA"/>
    <w:rsid w:val="002244B2"/>
    <w:rsid w:val="00225400"/>
    <w:rsid w:val="002434A6"/>
    <w:rsid w:val="00251B35"/>
    <w:rsid w:val="00251FCD"/>
    <w:rsid w:val="00253233"/>
    <w:rsid w:val="00255222"/>
    <w:rsid w:val="002615C4"/>
    <w:rsid w:val="00261796"/>
    <w:rsid w:val="00266C68"/>
    <w:rsid w:val="002706DD"/>
    <w:rsid w:val="0027143E"/>
    <w:rsid w:val="0027205B"/>
    <w:rsid w:val="00274D19"/>
    <w:rsid w:val="0027626D"/>
    <w:rsid w:val="00277ADB"/>
    <w:rsid w:val="00281B4D"/>
    <w:rsid w:val="002824AE"/>
    <w:rsid w:val="00284CD0"/>
    <w:rsid w:val="002850A4"/>
    <w:rsid w:val="002855BC"/>
    <w:rsid w:val="00290938"/>
    <w:rsid w:val="00291F50"/>
    <w:rsid w:val="002921FE"/>
    <w:rsid w:val="002A1682"/>
    <w:rsid w:val="002A2178"/>
    <w:rsid w:val="002A435F"/>
    <w:rsid w:val="002A654D"/>
    <w:rsid w:val="002B03D3"/>
    <w:rsid w:val="002B4007"/>
    <w:rsid w:val="002C145A"/>
    <w:rsid w:val="002C7CBC"/>
    <w:rsid w:val="002C7FAA"/>
    <w:rsid w:val="002D0535"/>
    <w:rsid w:val="002D2022"/>
    <w:rsid w:val="002D2E2F"/>
    <w:rsid w:val="002D463B"/>
    <w:rsid w:val="002E2404"/>
    <w:rsid w:val="002E5AF6"/>
    <w:rsid w:val="002E7E44"/>
    <w:rsid w:val="002F5486"/>
    <w:rsid w:val="0031250B"/>
    <w:rsid w:val="003125C9"/>
    <w:rsid w:val="003126EA"/>
    <w:rsid w:val="00313077"/>
    <w:rsid w:val="00321111"/>
    <w:rsid w:val="0032216C"/>
    <w:rsid w:val="0032520C"/>
    <w:rsid w:val="003269CA"/>
    <w:rsid w:val="00332460"/>
    <w:rsid w:val="00334BA6"/>
    <w:rsid w:val="00336461"/>
    <w:rsid w:val="00336A1D"/>
    <w:rsid w:val="003379D6"/>
    <w:rsid w:val="00341710"/>
    <w:rsid w:val="00343820"/>
    <w:rsid w:val="003506A7"/>
    <w:rsid w:val="00354BB0"/>
    <w:rsid w:val="00357063"/>
    <w:rsid w:val="0035750F"/>
    <w:rsid w:val="0036664C"/>
    <w:rsid w:val="00373EA6"/>
    <w:rsid w:val="00377332"/>
    <w:rsid w:val="0038057F"/>
    <w:rsid w:val="00383014"/>
    <w:rsid w:val="003835E5"/>
    <w:rsid w:val="003843EA"/>
    <w:rsid w:val="00385C22"/>
    <w:rsid w:val="00386F89"/>
    <w:rsid w:val="00390884"/>
    <w:rsid w:val="00394A90"/>
    <w:rsid w:val="003951B2"/>
    <w:rsid w:val="00395555"/>
    <w:rsid w:val="003A6FDE"/>
    <w:rsid w:val="003A78C1"/>
    <w:rsid w:val="003A7A03"/>
    <w:rsid w:val="003A7A0F"/>
    <w:rsid w:val="003A7A76"/>
    <w:rsid w:val="003B06ED"/>
    <w:rsid w:val="003B2B83"/>
    <w:rsid w:val="003C0DEA"/>
    <w:rsid w:val="003C251A"/>
    <w:rsid w:val="003C45CB"/>
    <w:rsid w:val="003C51F1"/>
    <w:rsid w:val="003D0E05"/>
    <w:rsid w:val="003D7404"/>
    <w:rsid w:val="003D7C45"/>
    <w:rsid w:val="003E46D9"/>
    <w:rsid w:val="003E475A"/>
    <w:rsid w:val="003F320B"/>
    <w:rsid w:val="004001C9"/>
    <w:rsid w:val="00402748"/>
    <w:rsid w:val="004043E9"/>
    <w:rsid w:val="00404C1C"/>
    <w:rsid w:val="004060E8"/>
    <w:rsid w:val="004134FB"/>
    <w:rsid w:val="00414709"/>
    <w:rsid w:val="00416318"/>
    <w:rsid w:val="00417ED0"/>
    <w:rsid w:val="00421F85"/>
    <w:rsid w:val="0042496B"/>
    <w:rsid w:val="00424A5A"/>
    <w:rsid w:val="0042586E"/>
    <w:rsid w:val="0042673A"/>
    <w:rsid w:val="00432B63"/>
    <w:rsid w:val="00436EDC"/>
    <w:rsid w:val="004413B9"/>
    <w:rsid w:val="004457BC"/>
    <w:rsid w:val="004478A2"/>
    <w:rsid w:val="0045527E"/>
    <w:rsid w:val="004556E3"/>
    <w:rsid w:val="004569BD"/>
    <w:rsid w:val="00456B8A"/>
    <w:rsid w:val="004616C6"/>
    <w:rsid w:val="00473D1E"/>
    <w:rsid w:val="00474E31"/>
    <w:rsid w:val="00476EF6"/>
    <w:rsid w:val="0048001B"/>
    <w:rsid w:val="004822B8"/>
    <w:rsid w:val="00485EF4"/>
    <w:rsid w:val="00486629"/>
    <w:rsid w:val="00487308"/>
    <w:rsid w:val="00490C12"/>
    <w:rsid w:val="004912B2"/>
    <w:rsid w:val="00497BED"/>
    <w:rsid w:val="004A1D61"/>
    <w:rsid w:val="004A5941"/>
    <w:rsid w:val="004A61C2"/>
    <w:rsid w:val="004A73BF"/>
    <w:rsid w:val="004B4795"/>
    <w:rsid w:val="004B5F1D"/>
    <w:rsid w:val="004C4098"/>
    <w:rsid w:val="004D0B64"/>
    <w:rsid w:val="004D17C6"/>
    <w:rsid w:val="004D4326"/>
    <w:rsid w:val="004D5DE0"/>
    <w:rsid w:val="004D6D17"/>
    <w:rsid w:val="004E18FD"/>
    <w:rsid w:val="004E5B3C"/>
    <w:rsid w:val="004F35D5"/>
    <w:rsid w:val="004F6FD5"/>
    <w:rsid w:val="004F7CBE"/>
    <w:rsid w:val="00501169"/>
    <w:rsid w:val="00502686"/>
    <w:rsid w:val="00503EC7"/>
    <w:rsid w:val="005055ED"/>
    <w:rsid w:val="005070F7"/>
    <w:rsid w:val="00513D11"/>
    <w:rsid w:val="00517233"/>
    <w:rsid w:val="005245F8"/>
    <w:rsid w:val="0052608D"/>
    <w:rsid w:val="00530752"/>
    <w:rsid w:val="005372FC"/>
    <w:rsid w:val="005466CF"/>
    <w:rsid w:val="0055054F"/>
    <w:rsid w:val="005521D8"/>
    <w:rsid w:val="00553892"/>
    <w:rsid w:val="0056063E"/>
    <w:rsid w:val="005624EE"/>
    <w:rsid w:val="005659D2"/>
    <w:rsid w:val="005665A5"/>
    <w:rsid w:val="0056791D"/>
    <w:rsid w:val="0057110E"/>
    <w:rsid w:val="00580079"/>
    <w:rsid w:val="00580A29"/>
    <w:rsid w:val="00584A79"/>
    <w:rsid w:val="00585D52"/>
    <w:rsid w:val="00587CCC"/>
    <w:rsid w:val="00592170"/>
    <w:rsid w:val="005966BE"/>
    <w:rsid w:val="005966EC"/>
    <w:rsid w:val="005A12B8"/>
    <w:rsid w:val="005A2656"/>
    <w:rsid w:val="005A5C0C"/>
    <w:rsid w:val="005A6059"/>
    <w:rsid w:val="005B397D"/>
    <w:rsid w:val="005C1542"/>
    <w:rsid w:val="005D240B"/>
    <w:rsid w:val="005D4644"/>
    <w:rsid w:val="005D5995"/>
    <w:rsid w:val="005E3BF5"/>
    <w:rsid w:val="005E6A0D"/>
    <w:rsid w:val="005F12EB"/>
    <w:rsid w:val="005F2B19"/>
    <w:rsid w:val="005F5AE4"/>
    <w:rsid w:val="006001D2"/>
    <w:rsid w:val="00600365"/>
    <w:rsid w:val="006021A2"/>
    <w:rsid w:val="00604F9E"/>
    <w:rsid w:val="006057C9"/>
    <w:rsid w:val="00607774"/>
    <w:rsid w:val="00612F56"/>
    <w:rsid w:val="00613870"/>
    <w:rsid w:val="00613D04"/>
    <w:rsid w:val="006157A0"/>
    <w:rsid w:val="00620AD1"/>
    <w:rsid w:val="006226CE"/>
    <w:rsid w:val="00622FDF"/>
    <w:rsid w:val="006263D1"/>
    <w:rsid w:val="00626FEA"/>
    <w:rsid w:val="00627EA3"/>
    <w:rsid w:val="00632808"/>
    <w:rsid w:val="00636999"/>
    <w:rsid w:val="006427D8"/>
    <w:rsid w:val="006462DD"/>
    <w:rsid w:val="006526C7"/>
    <w:rsid w:val="00652C74"/>
    <w:rsid w:val="0065314E"/>
    <w:rsid w:val="00653AEC"/>
    <w:rsid w:val="0065566A"/>
    <w:rsid w:val="00664743"/>
    <w:rsid w:val="00665B37"/>
    <w:rsid w:val="0066658E"/>
    <w:rsid w:val="00676F53"/>
    <w:rsid w:val="00677567"/>
    <w:rsid w:val="006805BE"/>
    <w:rsid w:val="006833BD"/>
    <w:rsid w:val="00683589"/>
    <w:rsid w:val="006877B6"/>
    <w:rsid w:val="00691E31"/>
    <w:rsid w:val="006A055D"/>
    <w:rsid w:val="006B053E"/>
    <w:rsid w:val="006B71DA"/>
    <w:rsid w:val="006C403A"/>
    <w:rsid w:val="006C7324"/>
    <w:rsid w:val="006D1AD3"/>
    <w:rsid w:val="006D3317"/>
    <w:rsid w:val="006D59CA"/>
    <w:rsid w:val="006D6697"/>
    <w:rsid w:val="006D7D65"/>
    <w:rsid w:val="006E12F8"/>
    <w:rsid w:val="006E1B15"/>
    <w:rsid w:val="006E3E7D"/>
    <w:rsid w:val="006E488A"/>
    <w:rsid w:val="006E69DE"/>
    <w:rsid w:val="006F5A99"/>
    <w:rsid w:val="006F750D"/>
    <w:rsid w:val="00700402"/>
    <w:rsid w:val="00702E84"/>
    <w:rsid w:val="00703477"/>
    <w:rsid w:val="00705EEE"/>
    <w:rsid w:val="00706AC7"/>
    <w:rsid w:val="007078C5"/>
    <w:rsid w:val="0071067D"/>
    <w:rsid w:val="00711187"/>
    <w:rsid w:val="0071243D"/>
    <w:rsid w:val="007125A1"/>
    <w:rsid w:val="0071799F"/>
    <w:rsid w:val="00720E7F"/>
    <w:rsid w:val="00723462"/>
    <w:rsid w:val="00726DC6"/>
    <w:rsid w:val="00734513"/>
    <w:rsid w:val="007426BB"/>
    <w:rsid w:val="0074339C"/>
    <w:rsid w:val="00743732"/>
    <w:rsid w:val="0074590C"/>
    <w:rsid w:val="007459B3"/>
    <w:rsid w:val="0074658B"/>
    <w:rsid w:val="00746D55"/>
    <w:rsid w:val="007472AA"/>
    <w:rsid w:val="00751400"/>
    <w:rsid w:val="00752A1E"/>
    <w:rsid w:val="00761237"/>
    <w:rsid w:val="007621BC"/>
    <w:rsid w:val="00762AAA"/>
    <w:rsid w:val="007634B5"/>
    <w:rsid w:val="007664F7"/>
    <w:rsid w:val="00767798"/>
    <w:rsid w:val="00771302"/>
    <w:rsid w:val="0077372C"/>
    <w:rsid w:val="0077383B"/>
    <w:rsid w:val="0077515F"/>
    <w:rsid w:val="00783802"/>
    <w:rsid w:val="00785EF6"/>
    <w:rsid w:val="0078600F"/>
    <w:rsid w:val="00786566"/>
    <w:rsid w:val="00786C53"/>
    <w:rsid w:val="00790DA4"/>
    <w:rsid w:val="00791312"/>
    <w:rsid w:val="00791CF1"/>
    <w:rsid w:val="00795436"/>
    <w:rsid w:val="007A016C"/>
    <w:rsid w:val="007A107B"/>
    <w:rsid w:val="007A1ED6"/>
    <w:rsid w:val="007A216B"/>
    <w:rsid w:val="007A226E"/>
    <w:rsid w:val="007A3B14"/>
    <w:rsid w:val="007B53B8"/>
    <w:rsid w:val="007B69B1"/>
    <w:rsid w:val="007B7D0C"/>
    <w:rsid w:val="007C191D"/>
    <w:rsid w:val="007C1DFD"/>
    <w:rsid w:val="007C61A8"/>
    <w:rsid w:val="007D5AC1"/>
    <w:rsid w:val="007D69E5"/>
    <w:rsid w:val="007E2910"/>
    <w:rsid w:val="007F4051"/>
    <w:rsid w:val="007F49CD"/>
    <w:rsid w:val="007F4FC6"/>
    <w:rsid w:val="00802767"/>
    <w:rsid w:val="00805546"/>
    <w:rsid w:val="008125B9"/>
    <w:rsid w:val="00815DCC"/>
    <w:rsid w:val="00817F87"/>
    <w:rsid w:val="0082157A"/>
    <w:rsid w:val="008215F8"/>
    <w:rsid w:val="00827355"/>
    <w:rsid w:val="00830EBA"/>
    <w:rsid w:val="00832378"/>
    <w:rsid w:val="00832F75"/>
    <w:rsid w:val="0083317D"/>
    <w:rsid w:val="008354C9"/>
    <w:rsid w:val="00837D29"/>
    <w:rsid w:val="00843271"/>
    <w:rsid w:val="00844523"/>
    <w:rsid w:val="00850708"/>
    <w:rsid w:val="008509AA"/>
    <w:rsid w:val="00854B1A"/>
    <w:rsid w:val="00856C0F"/>
    <w:rsid w:val="00861F16"/>
    <w:rsid w:val="00870046"/>
    <w:rsid w:val="00873951"/>
    <w:rsid w:val="008752F6"/>
    <w:rsid w:val="00880BD2"/>
    <w:rsid w:val="00882CFC"/>
    <w:rsid w:val="00892A4D"/>
    <w:rsid w:val="008946D5"/>
    <w:rsid w:val="008A1718"/>
    <w:rsid w:val="008A29F7"/>
    <w:rsid w:val="008A455D"/>
    <w:rsid w:val="008A5867"/>
    <w:rsid w:val="008A7A9F"/>
    <w:rsid w:val="008B7FAB"/>
    <w:rsid w:val="008C0AEC"/>
    <w:rsid w:val="008C16E2"/>
    <w:rsid w:val="008C1DA6"/>
    <w:rsid w:val="008C1E5D"/>
    <w:rsid w:val="008C7389"/>
    <w:rsid w:val="008D3151"/>
    <w:rsid w:val="008D5AE9"/>
    <w:rsid w:val="008E03EF"/>
    <w:rsid w:val="008E4947"/>
    <w:rsid w:val="008E7268"/>
    <w:rsid w:val="008F31EC"/>
    <w:rsid w:val="008F3B12"/>
    <w:rsid w:val="0090442E"/>
    <w:rsid w:val="0090530C"/>
    <w:rsid w:val="009065E7"/>
    <w:rsid w:val="00907300"/>
    <w:rsid w:val="00911927"/>
    <w:rsid w:val="009121C5"/>
    <w:rsid w:val="00916CC1"/>
    <w:rsid w:val="00920EAF"/>
    <w:rsid w:val="00922331"/>
    <w:rsid w:val="0092344F"/>
    <w:rsid w:val="00926697"/>
    <w:rsid w:val="00931C71"/>
    <w:rsid w:val="00932C93"/>
    <w:rsid w:val="0094761E"/>
    <w:rsid w:val="00951419"/>
    <w:rsid w:val="0095149E"/>
    <w:rsid w:val="00956060"/>
    <w:rsid w:val="00957114"/>
    <w:rsid w:val="00961851"/>
    <w:rsid w:val="00965985"/>
    <w:rsid w:val="00971CA2"/>
    <w:rsid w:val="0097289A"/>
    <w:rsid w:val="009730CE"/>
    <w:rsid w:val="00975F06"/>
    <w:rsid w:val="00983AE3"/>
    <w:rsid w:val="00984C38"/>
    <w:rsid w:val="00992454"/>
    <w:rsid w:val="009A0B7F"/>
    <w:rsid w:val="009A0EA9"/>
    <w:rsid w:val="009B199E"/>
    <w:rsid w:val="009B51E4"/>
    <w:rsid w:val="009B595D"/>
    <w:rsid w:val="009B65DE"/>
    <w:rsid w:val="009B7498"/>
    <w:rsid w:val="009C0178"/>
    <w:rsid w:val="009C1D64"/>
    <w:rsid w:val="009C3C2D"/>
    <w:rsid w:val="009C5219"/>
    <w:rsid w:val="009C70E4"/>
    <w:rsid w:val="009C761D"/>
    <w:rsid w:val="009D0006"/>
    <w:rsid w:val="009D12AE"/>
    <w:rsid w:val="009D3274"/>
    <w:rsid w:val="009D5826"/>
    <w:rsid w:val="009D68F9"/>
    <w:rsid w:val="009D7734"/>
    <w:rsid w:val="009E17C8"/>
    <w:rsid w:val="009E44A7"/>
    <w:rsid w:val="009E5305"/>
    <w:rsid w:val="009F1CD1"/>
    <w:rsid w:val="009F2DC1"/>
    <w:rsid w:val="009F5BE0"/>
    <w:rsid w:val="009F6B82"/>
    <w:rsid w:val="00A005BD"/>
    <w:rsid w:val="00A01A47"/>
    <w:rsid w:val="00A057F1"/>
    <w:rsid w:val="00A123C9"/>
    <w:rsid w:val="00A140A4"/>
    <w:rsid w:val="00A147D4"/>
    <w:rsid w:val="00A2352F"/>
    <w:rsid w:val="00A23F44"/>
    <w:rsid w:val="00A31738"/>
    <w:rsid w:val="00A323A3"/>
    <w:rsid w:val="00A3471E"/>
    <w:rsid w:val="00A35EB6"/>
    <w:rsid w:val="00A37E8F"/>
    <w:rsid w:val="00A4333E"/>
    <w:rsid w:val="00A5566C"/>
    <w:rsid w:val="00A57C54"/>
    <w:rsid w:val="00A609BA"/>
    <w:rsid w:val="00A61293"/>
    <w:rsid w:val="00A63118"/>
    <w:rsid w:val="00A637AC"/>
    <w:rsid w:val="00A700D4"/>
    <w:rsid w:val="00A70E07"/>
    <w:rsid w:val="00A759D2"/>
    <w:rsid w:val="00A80198"/>
    <w:rsid w:val="00A826FE"/>
    <w:rsid w:val="00A83672"/>
    <w:rsid w:val="00A854F7"/>
    <w:rsid w:val="00A87BD2"/>
    <w:rsid w:val="00A87CEC"/>
    <w:rsid w:val="00A923F2"/>
    <w:rsid w:val="00A92C90"/>
    <w:rsid w:val="00A93039"/>
    <w:rsid w:val="00A9694B"/>
    <w:rsid w:val="00A9776F"/>
    <w:rsid w:val="00A9788C"/>
    <w:rsid w:val="00AA4F8F"/>
    <w:rsid w:val="00AA54E1"/>
    <w:rsid w:val="00AA5720"/>
    <w:rsid w:val="00AA6CCF"/>
    <w:rsid w:val="00AC634B"/>
    <w:rsid w:val="00AD5F96"/>
    <w:rsid w:val="00AE0E22"/>
    <w:rsid w:val="00AE707E"/>
    <w:rsid w:val="00AF0205"/>
    <w:rsid w:val="00AF3BBF"/>
    <w:rsid w:val="00AF4B42"/>
    <w:rsid w:val="00AF4F3A"/>
    <w:rsid w:val="00B01D48"/>
    <w:rsid w:val="00B0685D"/>
    <w:rsid w:val="00B07821"/>
    <w:rsid w:val="00B11C41"/>
    <w:rsid w:val="00B17236"/>
    <w:rsid w:val="00B20B3E"/>
    <w:rsid w:val="00B222F2"/>
    <w:rsid w:val="00B24CA3"/>
    <w:rsid w:val="00B267F5"/>
    <w:rsid w:val="00B3059B"/>
    <w:rsid w:val="00B30707"/>
    <w:rsid w:val="00B30918"/>
    <w:rsid w:val="00B32AF4"/>
    <w:rsid w:val="00B375EF"/>
    <w:rsid w:val="00B4127A"/>
    <w:rsid w:val="00B4310C"/>
    <w:rsid w:val="00B44176"/>
    <w:rsid w:val="00B4511F"/>
    <w:rsid w:val="00B6051E"/>
    <w:rsid w:val="00B61C3F"/>
    <w:rsid w:val="00B62F80"/>
    <w:rsid w:val="00B650B3"/>
    <w:rsid w:val="00B66642"/>
    <w:rsid w:val="00B66A76"/>
    <w:rsid w:val="00B70876"/>
    <w:rsid w:val="00B73862"/>
    <w:rsid w:val="00B773B7"/>
    <w:rsid w:val="00B82A79"/>
    <w:rsid w:val="00B923B3"/>
    <w:rsid w:val="00B92D9F"/>
    <w:rsid w:val="00B96A6B"/>
    <w:rsid w:val="00B9764F"/>
    <w:rsid w:val="00BA018F"/>
    <w:rsid w:val="00BB46EC"/>
    <w:rsid w:val="00BB7100"/>
    <w:rsid w:val="00BB7586"/>
    <w:rsid w:val="00BC1D10"/>
    <w:rsid w:val="00BC2C68"/>
    <w:rsid w:val="00BC3194"/>
    <w:rsid w:val="00BC68CB"/>
    <w:rsid w:val="00BC6B8E"/>
    <w:rsid w:val="00BD06A3"/>
    <w:rsid w:val="00BD192E"/>
    <w:rsid w:val="00BD53E8"/>
    <w:rsid w:val="00BD54B1"/>
    <w:rsid w:val="00BD6627"/>
    <w:rsid w:val="00BD6A69"/>
    <w:rsid w:val="00BD6ECF"/>
    <w:rsid w:val="00BD794E"/>
    <w:rsid w:val="00BE34C5"/>
    <w:rsid w:val="00BE54C4"/>
    <w:rsid w:val="00BE72D7"/>
    <w:rsid w:val="00C00432"/>
    <w:rsid w:val="00C075D9"/>
    <w:rsid w:val="00C125F6"/>
    <w:rsid w:val="00C13A55"/>
    <w:rsid w:val="00C17D32"/>
    <w:rsid w:val="00C215B9"/>
    <w:rsid w:val="00C25407"/>
    <w:rsid w:val="00C25CEA"/>
    <w:rsid w:val="00C34C46"/>
    <w:rsid w:val="00C34D3C"/>
    <w:rsid w:val="00C3734D"/>
    <w:rsid w:val="00C40E5F"/>
    <w:rsid w:val="00C45600"/>
    <w:rsid w:val="00C54734"/>
    <w:rsid w:val="00C57957"/>
    <w:rsid w:val="00C632D8"/>
    <w:rsid w:val="00C6337A"/>
    <w:rsid w:val="00C751CB"/>
    <w:rsid w:val="00C77227"/>
    <w:rsid w:val="00C77C09"/>
    <w:rsid w:val="00C806C7"/>
    <w:rsid w:val="00C8587B"/>
    <w:rsid w:val="00C875D7"/>
    <w:rsid w:val="00C90DBA"/>
    <w:rsid w:val="00C913D8"/>
    <w:rsid w:val="00C91E9E"/>
    <w:rsid w:val="00C950AB"/>
    <w:rsid w:val="00C962C4"/>
    <w:rsid w:val="00C97A17"/>
    <w:rsid w:val="00CA614E"/>
    <w:rsid w:val="00CA7B07"/>
    <w:rsid w:val="00CB0577"/>
    <w:rsid w:val="00CB1E0C"/>
    <w:rsid w:val="00CB2ED2"/>
    <w:rsid w:val="00CB3331"/>
    <w:rsid w:val="00CB35CC"/>
    <w:rsid w:val="00CB5F47"/>
    <w:rsid w:val="00CC07CE"/>
    <w:rsid w:val="00CC0F5D"/>
    <w:rsid w:val="00CC1FBF"/>
    <w:rsid w:val="00CD15E6"/>
    <w:rsid w:val="00CD7852"/>
    <w:rsid w:val="00CF04C6"/>
    <w:rsid w:val="00CF32F1"/>
    <w:rsid w:val="00CF4DE8"/>
    <w:rsid w:val="00CF6B3F"/>
    <w:rsid w:val="00D02305"/>
    <w:rsid w:val="00D03864"/>
    <w:rsid w:val="00D06087"/>
    <w:rsid w:val="00D21167"/>
    <w:rsid w:val="00D275AD"/>
    <w:rsid w:val="00D278F8"/>
    <w:rsid w:val="00D337D3"/>
    <w:rsid w:val="00D3445C"/>
    <w:rsid w:val="00D348B0"/>
    <w:rsid w:val="00D423D3"/>
    <w:rsid w:val="00D4531E"/>
    <w:rsid w:val="00D47303"/>
    <w:rsid w:val="00D5138B"/>
    <w:rsid w:val="00D51A5C"/>
    <w:rsid w:val="00D559E2"/>
    <w:rsid w:val="00D55C36"/>
    <w:rsid w:val="00D569FF"/>
    <w:rsid w:val="00D623AF"/>
    <w:rsid w:val="00D6294A"/>
    <w:rsid w:val="00D72677"/>
    <w:rsid w:val="00D743D1"/>
    <w:rsid w:val="00D762DD"/>
    <w:rsid w:val="00D8134B"/>
    <w:rsid w:val="00D83470"/>
    <w:rsid w:val="00D90AF7"/>
    <w:rsid w:val="00D9539D"/>
    <w:rsid w:val="00D95CAC"/>
    <w:rsid w:val="00DA082D"/>
    <w:rsid w:val="00DB26F3"/>
    <w:rsid w:val="00DB4667"/>
    <w:rsid w:val="00DB7160"/>
    <w:rsid w:val="00DC0570"/>
    <w:rsid w:val="00DC216E"/>
    <w:rsid w:val="00DC4443"/>
    <w:rsid w:val="00DC47F6"/>
    <w:rsid w:val="00DD04C0"/>
    <w:rsid w:val="00DD303F"/>
    <w:rsid w:val="00DD5024"/>
    <w:rsid w:val="00DD534E"/>
    <w:rsid w:val="00DD5E8E"/>
    <w:rsid w:val="00DD6337"/>
    <w:rsid w:val="00DE1645"/>
    <w:rsid w:val="00DE4226"/>
    <w:rsid w:val="00DE4CE9"/>
    <w:rsid w:val="00DE4D9B"/>
    <w:rsid w:val="00DE7DE9"/>
    <w:rsid w:val="00DF0124"/>
    <w:rsid w:val="00DF013C"/>
    <w:rsid w:val="00DF210F"/>
    <w:rsid w:val="00E00CB6"/>
    <w:rsid w:val="00E0493F"/>
    <w:rsid w:val="00E053FE"/>
    <w:rsid w:val="00E05802"/>
    <w:rsid w:val="00E06F59"/>
    <w:rsid w:val="00E14F83"/>
    <w:rsid w:val="00E163B6"/>
    <w:rsid w:val="00E21C08"/>
    <w:rsid w:val="00E228D6"/>
    <w:rsid w:val="00E22E31"/>
    <w:rsid w:val="00E24345"/>
    <w:rsid w:val="00E31AE0"/>
    <w:rsid w:val="00E31B46"/>
    <w:rsid w:val="00E34AD5"/>
    <w:rsid w:val="00E3633A"/>
    <w:rsid w:val="00E41C09"/>
    <w:rsid w:val="00E50A29"/>
    <w:rsid w:val="00E55666"/>
    <w:rsid w:val="00E61C8D"/>
    <w:rsid w:val="00E72236"/>
    <w:rsid w:val="00E73362"/>
    <w:rsid w:val="00E7361F"/>
    <w:rsid w:val="00E74736"/>
    <w:rsid w:val="00E7477A"/>
    <w:rsid w:val="00E774AC"/>
    <w:rsid w:val="00E81B81"/>
    <w:rsid w:val="00E8267B"/>
    <w:rsid w:val="00E826B2"/>
    <w:rsid w:val="00E83848"/>
    <w:rsid w:val="00E84C01"/>
    <w:rsid w:val="00E9456D"/>
    <w:rsid w:val="00E9559F"/>
    <w:rsid w:val="00EA5CC7"/>
    <w:rsid w:val="00EA5FF0"/>
    <w:rsid w:val="00EA64E4"/>
    <w:rsid w:val="00EB51BE"/>
    <w:rsid w:val="00EC4794"/>
    <w:rsid w:val="00EC4CB6"/>
    <w:rsid w:val="00EC5535"/>
    <w:rsid w:val="00EC739C"/>
    <w:rsid w:val="00ED3AF2"/>
    <w:rsid w:val="00ED5A2D"/>
    <w:rsid w:val="00ED7229"/>
    <w:rsid w:val="00EE1932"/>
    <w:rsid w:val="00EE6C78"/>
    <w:rsid w:val="00F0052D"/>
    <w:rsid w:val="00F0441F"/>
    <w:rsid w:val="00F21342"/>
    <w:rsid w:val="00F22C76"/>
    <w:rsid w:val="00F24068"/>
    <w:rsid w:val="00F27FCD"/>
    <w:rsid w:val="00F30903"/>
    <w:rsid w:val="00F309BF"/>
    <w:rsid w:val="00F33635"/>
    <w:rsid w:val="00F354FD"/>
    <w:rsid w:val="00F360ED"/>
    <w:rsid w:val="00F406CE"/>
    <w:rsid w:val="00F4199F"/>
    <w:rsid w:val="00F46716"/>
    <w:rsid w:val="00F47565"/>
    <w:rsid w:val="00F534AB"/>
    <w:rsid w:val="00F54604"/>
    <w:rsid w:val="00F55CF9"/>
    <w:rsid w:val="00F56394"/>
    <w:rsid w:val="00F62E56"/>
    <w:rsid w:val="00F635DA"/>
    <w:rsid w:val="00F720B1"/>
    <w:rsid w:val="00F826CF"/>
    <w:rsid w:val="00F90B2E"/>
    <w:rsid w:val="00F90CA0"/>
    <w:rsid w:val="00F9296A"/>
    <w:rsid w:val="00F95A7A"/>
    <w:rsid w:val="00FA42E4"/>
    <w:rsid w:val="00FB1314"/>
    <w:rsid w:val="00FB2A24"/>
    <w:rsid w:val="00FB2A94"/>
    <w:rsid w:val="00FB2D2F"/>
    <w:rsid w:val="00FB37BD"/>
    <w:rsid w:val="00FB40E4"/>
    <w:rsid w:val="00FB435D"/>
    <w:rsid w:val="00FC08AC"/>
    <w:rsid w:val="00FC0DE1"/>
    <w:rsid w:val="00FC322E"/>
    <w:rsid w:val="00FC6C37"/>
    <w:rsid w:val="00FC7A3C"/>
    <w:rsid w:val="00FD434B"/>
    <w:rsid w:val="00FD5515"/>
    <w:rsid w:val="00FD5CF8"/>
    <w:rsid w:val="00FD7487"/>
    <w:rsid w:val="00FE296E"/>
    <w:rsid w:val="00FE45F6"/>
    <w:rsid w:val="00FE506B"/>
    <w:rsid w:val="00FF0E9D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eaeaea,#f8f9fd,#f5c30b,#efa82c,#cd9b17,#f7e8c7,#ff8001,#fad431"/>
    </o:shapedefaults>
    <o:shapelayout v:ext="edit">
      <o:idmap v:ext="edit" data="1"/>
    </o:shapelayout>
  </w:shapeDefaults>
  <w:decimalSymbol w:val="."/>
  <w:listSeparator w:val=","/>
  <w15:docId w15:val="{A0E3DE4E-6EDB-49D8-9FAE-E6664389C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ko-KR"/>
    </w:rPr>
  </w:style>
  <w:style w:type="paragraph" w:styleId="Heading1">
    <w:name w:val="heading 1"/>
    <w:basedOn w:val="Normal"/>
    <w:next w:val="Normal"/>
    <w:qFormat/>
    <w:rsid w:val="00277AD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66A7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76815" w:themeColor="accent1" w:themeShade="7F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C25CE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6C9D20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rsid w:val="00D278F8"/>
  </w:style>
  <w:style w:type="paragraph" w:styleId="Header">
    <w:name w:val="header"/>
    <w:basedOn w:val="Normal"/>
    <w:link w:val="HeaderChar"/>
    <w:uiPriority w:val="99"/>
    <w:rsid w:val="007D5AC1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DefaultParagraphFont"/>
    <w:rsid w:val="001A17BC"/>
  </w:style>
  <w:style w:type="character" w:customStyle="1" w:styleId="howc">
    <w:name w:val="howc"/>
    <w:basedOn w:val="DefaultParagraphFont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Hyperlink">
    <w:name w:val="Hyperlink"/>
    <w:basedOn w:val="DefaultParagraphFont"/>
    <w:rsid w:val="00170756"/>
    <w:rPr>
      <w:color w:val="0000FF"/>
      <w:u w:val="single"/>
    </w:rPr>
  </w:style>
  <w:style w:type="paragraph" w:customStyle="1" w:styleId="MyHeadtitle">
    <w:name w:val="My Head title"/>
    <w:basedOn w:val="Heading1"/>
    <w:rsid w:val="004F6FD5"/>
    <w:rPr>
      <w:rFonts w:ascii="Verdana" w:hAnsi="Verdana"/>
      <w:sz w:val="36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PageNumber">
    <w:name w:val="page number"/>
    <w:basedOn w:val="DefaultParagraphFont"/>
    <w:rsid w:val="00F0441F"/>
  </w:style>
  <w:style w:type="paragraph" w:customStyle="1" w:styleId="Level1">
    <w:name w:val="Level 1"/>
    <w:basedOn w:val="TOC1"/>
    <w:qFormat/>
    <w:rsid w:val="00B70876"/>
    <w:pPr>
      <w:tabs>
        <w:tab w:val="right" w:pos="8630"/>
      </w:tabs>
      <w:spacing w:before="360" w:after="360"/>
    </w:pPr>
    <w:rPr>
      <w:rFonts w:asciiTheme="majorHAnsi" w:eastAsia="Times New Roman" w:hAnsiTheme="majorHAnsi"/>
      <w:b/>
      <w:bCs/>
      <w:caps/>
      <w:sz w:val="22"/>
      <w:szCs w:val="22"/>
      <w:u w:val="single"/>
      <w:lang w:eastAsia="en-US"/>
    </w:rPr>
  </w:style>
  <w:style w:type="paragraph" w:customStyle="1" w:styleId="Level2">
    <w:name w:val="Level 2"/>
    <w:basedOn w:val="TOC2"/>
    <w:qFormat/>
    <w:rsid w:val="00B70876"/>
    <w:pPr>
      <w:tabs>
        <w:tab w:val="right" w:pos="8630"/>
      </w:tabs>
      <w:spacing w:after="0"/>
      <w:ind w:left="0"/>
    </w:pPr>
    <w:rPr>
      <w:rFonts w:asciiTheme="majorHAnsi" w:eastAsia="Times New Roman" w:hAnsiTheme="majorHAnsi"/>
      <w:b/>
      <w:bCs/>
      <w:smallCaps/>
      <w:sz w:val="22"/>
      <w:szCs w:val="22"/>
      <w:lang w:eastAsia="en-US"/>
    </w:rPr>
  </w:style>
  <w:style w:type="paragraph" w:customStyle="1" w:styleId="Level3">
    <w:name w:val="Level 3"/>
    <w:basedOn w:val="TOC3"/>
    <w:qFormat/>
    <w:rsid w:val="00B70876"/>
    <w:pPr>
      <w:tabs>
        <w:tab w:val="right" w:pos="8630"/>
      </w:tabs>
      <w:spacing w:after="0"/>
      <w:ind w:left="0"/>
    </w:pPr>
    <w:rPr>
      <w:rFonts w:asciiTheme="majorHAnsi" w:eastAsia="Times New Roman" w:hAnsiTheme="majorHAnsi"/>
      <w:smallCaps/>
      <w:sz w:val="22"/>
      <w:szCs w:val="22"/>
      <w:lang w:eastAsia="en-US"/>
    </w:rPr>
  </w:style>
  <w:style w:type="paragraph" w:styleId="TOC1">
    <w:name w:val="toc 1"/>
    <w:basedOn w:val="Normal"/>
    <w:next w:val="Normal"/>
    <w:autoRedefine/>
    <w:rsid w:val="00B70876"/>
    <w:pPr>
      <w:spacing w:after="100"/>
    </w:pPr>
  </w:style>
  <w:style w:type="paragraph" w:styleId="TOC2">
    <w:name w:val="toc 2"/>
    <w:basedOn w:val="Normal"/>
    <w:next w:val="Normal"/>
    <w:autoRedefine/>
    <w:rsid w:val="00B70876"/>
    <w:pPr>
      <w:spacing w:after="100"/>
      <w:ind w:left="240"/>
    </w:pPr>
  </w:style>
  <w:style w:type="paragraph" w:styleId="TOC3">
    <w:name w:val="toc 3"/>
    <w:basedOn w:val="Normal"/>
    <w:next w:val="Normal"/>
    <w:autoRedefine/>
    <w:rsid w:val="00B70876"/>
    <w:pPr>
      <w:spacing w:after="100"/>
      <w:ind w:left="480"/>
    </w:pPr>
  </w:style>
  <w:style w:type="paragraph" w:styleId="BalloonText">
    <w:name w:val="Balloon Text"/>
    <w:basedOn w:val="Normal"/>
    <w:link w:val="BalloonTextChar"/>
    <w:rsid w:val="00B708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70876"/>
    <w:rPr>
      <w:rFonts w:ascii="Tahoma" w:hAnsi="Tahoma" w:cs="Tahoma"/>
      <w:sz w:val="16"/>
      <w:szCs w:val="16"/>
      <w:lang w:val="uk-UA" w:eastAsia="ko-KR"/>
    </w:rPr>
  </w:style>
  <w:style w:type="paragraph" w:styleId="ListParagraph">
    <w:name w:val="List Paragraph"/>
    <w:basedOn w:val="Normal"/>
    <w:uiPriority w:val="1"/>
    <w:qFormat/>
    <w:rsid w:val="00A826FE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0C6CA1"/>
    <w:rPr>
      <w:sz w:val="24"/>
      <w:szCs w:val="24"/>
      <w:lang w:val="uk-UA" w:eastAsia="ko-KR"/>
    </w:rPr>
  </w:style>
  <w:style w:type="table" w:styleId="TableGrid">
    <w:name w:val="Table Grid"/>
    <w:basedOn w:val="TableNormal"/>
    <w:uiPriority w:val="59"/>
    <w:rsid w:val="00386F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386F89"/>
    <w:rPr>
      <w:color w:val="6C9D20" w:themeColor="accent1" w:themeShade="BF"/>
    </w:rPr>
    <w:tblPr>
      <w:tblStyleRowBandSize w:val="1"/>
      <w:tblStyleColBandSize w:val="1"/>
      <w:tblInd w:w="0" w:type="dxa"/>
      <w:tblBorders>
        <w:top w:val="single" w:sz="8" w:space="0" w:color="91D32B" w:themeColor="accent1"/>
        <w:bottom w:val="single" w:sz="8" w:space="0" w:color="91D32B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D32B" w:themeColor="accent1"/>
          <w:left w:val="nil"/>
          <w:bottom w:val="single" w:sz="8" w:space="0" w:color="91D32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D32B" w:themeColor="accent1"/>
          <w:left w:val="nil"/>
          <w:bottom w:val="single" w:sz="8" w:space="0" w:color="91D32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F4C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F4CA" w:themeFill="accent1" w:themeFillTint="3F"/>
      </w:tcPr>
    </w:tblStylePr>
  </w:style>
  <w:style w:type="table" w:styleId="LightList-Accent1">
    <w:name w:val="Light List Accent 1"/>
    <w:basedOn w:val="TableNormal"/>
    <w:uiPriority w:val="61"/>
    <w:rsid w:val="00DD04C0"/>
    <w:tblPr>
      <w:tblStyleRowBandSize w:val="1"/>
      <w:tblStyleColBandSize w:val="1"/>
      <w:tblInd w:w="0" w:type="dxa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1D32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  <w:tblStylePr w:type="band1Horz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</w:style>
  <w:style w:type="table" w:styleId="MediumList2-Accent1">
    <w:name w:val="Medium List 2 Accent 1"/>
    <w:basedOn w:val="TableNormal"/>
    <w:uiPriority w:val="66"/>
    <w:rsid w:val="00DD04C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1D32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1D32B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1D32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1D32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F4C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F4C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DD04C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  <w:insideH w:val="single" w:sz="8" w:space="0" w:color="91D32B" w:themeColor="accent1"/>
        <w:insideV w:val="single" w:sz="8" w:space="0" w:color="91D32B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3F4C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A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6D4" w:themeFill="accent1" w:themeFillTint="33"/>
      </w:tcPr>
    </w:tblStylePr>
    <w:tblStylePr w:type="band1Vert">
      <w:tblPr/>
      <w:tcPr>
        <w:shd w:val="clear" w:color="auto" w:fill="C7E994" w:themeFill="accent1" w:themeFillTint="7F"/>
      </w:tcPr>
    </w:tblStylePr>
    <w:tblStylePr w:type="band1Horz">
      <w:tblPr/>
      <w:tcPr>
        <w:tcBorders>
          <w:insideH w:val="single" w:sz="6" w:space="0" w:color="91D32B" w:themeColor="accent1"/>
          <w:insideV w:val="single" w:sz="6" w:space="0" w:color="91D32B" w:themeColor="accent1"/>
        </w:tcBorders>
        <w:shd w:val="clear" w:color="auto" w:fill="C7E99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Grid-Accent1">
    <w:name w:val="Light Grid Accent 1"/>
    <w:basedOn w:val="TableNormal"/>
    <w:uiPriority w:val="62"/>
    <w:rsid w:val="00DD04C0"/>
    <w:tblPr>
      <w:tblStyleRowBandSize w:val="1"/>
      <w:tblStyleColBandSize w:val="1"/>
      <w:tblInd w:w="0" w:type="dxa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  <w:insideH w:val="single" w:sz="8" w:space="0" w:color="91D32B" w:themeColor="accent1"/>
        <w:insideV w:val="single" w:sz="8" w:space="0" w:color="91D32B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18" w:space="0" w:color="91D32B" w:themeColor="accent1"/>
          <w:right w:val="single" w:sz="8" w:space="0" w:color="91D32B" w:themeColor="accent1"/>
          <w:insideH w:val="nil"/>
          <w:insideV w:val="single" w:sz="8" w:space="0" w:color="91D32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  <w:insideH w:val="nil"/>
          <w:insideV w:val="single" w:sz="8" w:space="0" w:color="91D32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  <w:tblStylePr w:type="band1Vert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  <w:shd w:val="clear" w:color="auto" w:fill="E3F4CA" w:themeFill="accent1" w:themeFillTint="3F"/>
      </w:tcPr>
    </w:tblStylePr>
    <w:tblStylePr w:type="band1Horz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  <w:insideV w:val="single" w:sz="8" w:space="0" w:color="91D32B" w:themeColor="accent1"/>
        </w:tcBorders>
        <w:shd w:val="clear" w:color="auto" w:fill="E3F4CA" w:themeFill="accent1" w:themeFillTint="3F"/>
      </w:tcPr>
    </w:tblStylePr>
    <w:tblStylePr w:type="band2Horz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  <w:insideV w:val="single" w:sz="8" w:space="0" w:color="91D32B" w:themeColor="accent1"/>
        </w:tcBorders>
      </w:tcPr>
    </w:tblStylePr>
  </w:style>
  <w:style w:type="paragraph" w:styleId="BodyText">
    <w:name w:val="Body Text"/>
    <w:basedOn w:val="Normal"/>
    <w:link w:val="BodyTextChar"/>
    <w:uiPriority w:val="1"/>
    <w:qFormat/>
    <w:rsid w:val="005966BE"/>
    <w:pPr>
      <w:widowControl w:val="0"/>
      <w:autoSpaceDE w:val="0"/>
      <w:autoSpaceDN w:val="0"/>
    </w:pPr>
    <w:rPr>
      <w:rFonts w:ascii="Arial" w:eastAsia="Arial" w:hAnsi="Arial" w:cs="Arial"/>
      <w:sz w:val="21"/>
      <w:szCs w:val="21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5966BE"/>
    <w:rPr>
      <w:rFonts w:ascii="Arial" w:eastAsia="Arial" w:hAnsi="Arial" w:cs="Arial"/>
      <w:sz w:val="21"/>
      <w:szCs w:val="21"/>
    </w:rPr>
  </w:style>
  <w:style w:type="paragraph" w:customStyle="1" w:styleId="TableParagraph">
    <w:name w:val="Table Paragraph"/>
    <w:basedOn w:val="Normal"/>
    <w:uiPriority w:val="1"/>
    <w:qFormat/>
    <w:rsid w:val="005966BE"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eastAsia="en-US"/>
    </w:rPr>
  </w:style>
  <w:style w:type="paragraph" w:customStyle="1" w:styleId="Default">
    <w:name w:val="Default"/>
    <w:rsid w:val="00E163B6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semiHidden/>
    <w:rsid w:val="00B66A76"/>
    <w:rPr>
      <w:rFonts w:asciiTheme="majorHAnsi" w:eastAsiaTheme="majorEastAsia" w:hAnsiTheme="majorHAnsi" w:cstheme="majorBidi"/>
      <w:color w:val="476815" w:themeColor="accent1" w:themeShade="7F"/>
      <w:sz w:val="24"/>
      <w:szCs w:val="24"/>
      <w:lang w:eastAsia="ko-KR"/>
    </w:rPr>
  </w:style>
  <w:style w:type="character" w:styleId="HTMLCode">
    <w:name w:val="HTML Code"/>
    <w:basedOn w:val="DefaultParagraphFont"/>
    <w:uiPriority w:val="99"/>
    <w:semiHidden/>
    <w:unhideWhenUsed/>
    <w:rsid w:val="003D0E0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5149E"/>
    <w:rPr>
      <w:b/>
      <w:bCs/>
    </w:rPr>
  </w:style>
  <w:style w:type="character" w:customStyle="1" w:styleId="Heading4Char">
    <w:name w:val="Heading 4 Char"/>
    <w:basedOn w:val="DefaultParagraphFont"/>
    <w:link w:val="Heading4"/>
    <w:semiHidden/>
    <w:rsid w:val="00C25CEA"/>
    <w:rPr>
      <w:rFonts w:asciiTheme="majorHAnsi" w:eastAsiaTheme="majorEastAsia" w:hAnsiTheme="majorHAnsi" w:cstheme="majorBidi"/>
      <w:i/>
      <w:iCs/>
      <w:color w:val="6C9D20" w:themeColor="accent1" w:themeShade="BF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0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0.png"/><Relationship Id="rId26" Type="http://schemas.openxmlformats.org/officeDocument/2006/relationships/image" Target="media/image100.png"/><Relationship Id="rId21" Type="http://schemas.openxmlformats.org/officeDocument/2006/relationships/image" Target="media/image8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0.png"/><Relationship Id="rId20" Type="http://schemas.openxmlformats.org/officeDocument/2006/relationships/image" Target="media/image70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0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10.gif"/><Relationship Id="rId36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Ajay-Kumar-Aspiring-Minds-Round-2/DependencyInjectionApp.git" TargetMode="External"/><Relationship Id="rId14" Type="http://schemas.openxmlformats.org/officeDocument/2006/relationships/image" Target="media/image40.png"/><Relationship Id="rId22" Type="http://schemas.openxmlformats.org/officeDocument/2006/relationships/image" Target="media/image80.png"/><Relationship Id="rId27" Type="http://schemas.openxmlformats.org/officeDocument/2006/relationships/image" Target="media/image11.gif"/><Relationship Id="rId30" Type="http://schemas.openxmlformats.org/officeDocument/2006/relationships/image" Target="media/image120.png"/><Relationship Id="rId35" Type="http://schemas.openxmlformats.org/officeDocument/2006/relationships/header" Target="header3.xml"/><Relationship Id="rId8" Type="http://schemas.openxmlformats.org/officeDocument/2006/relationships/hyperlink" Target="https://github.com/Ajay-Kumar-Aspiring-Minds-Round-2/DependencyInjectionApp" TargetMode="External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0.jpeg"/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BrochureRobot\BrochureGenie\BrochureGenie\BrochureGenie\bin\Release\data\New%20folder\00914\word\template-wor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91D32B"/>
      </a:accent1>
      <a:accent2>
        <a:srgbClr val="CCCC99"/>
      </a:accent2>
      <a:accent3>
        <a:srgbClr val="CCCC66"/>
      </a:accent3>
      <a:accent4>
        <a:srgbClr val="CCCCCC"/>
      </a:accent4>
      <a:accent5>
        <a:srgbClr val="C0C0C0"/>
      </a:accent5>
      <a:accent6>
        <a:srgbClr val="CCFF99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6A5E65-503D-4265-B47E-7AAF37788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</Template>
  <TotalTime>956</TotalTime>
  <Pages>10</Pages>
  <Words>791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Template</vt:lpstr>
    </vt:vector>
  </TitlesOfParts>
  <Company>Imagine</Company>
  <LinksUpToDate>false</LinksUpToDate>
  <CharactersWithSpaces>5290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dc:creator>Kiruba Shankar Natarajan</dc:creator>
  <cp:lastModifiedBy>Ajay Kumar Rayappa</cp:lastModifiedBy>
  <cp:revision>2103</cp:revision>
  <cp:lastPrinted>2020-12-22T16:31:00Z</cp:lastPrinted>
  <dcterms:created xsi:type="dcterms:W3CDTF">2020-12-24T09:21:00Z</dcterms:created>
  <dcterms:modified xsi:type="dcterms:W3CDTF">2021-01-24T13:19:00Z</dcterms:modified>
</cp:coreProperties>
</file>