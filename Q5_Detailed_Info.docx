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570" w:rsidRDefault="00DC0570" w:rsidP="002A2178">
      <w:pPr>
        <w:rPr>
          <w:rFonts w:ascii="Arial" w:hAnsi="Arial" w:cs="Arial"/>
        </w:rPr>
      </w:pPr>
      <w:r w:rsidRPr="005F5AE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E01A446" wp14:editId="00080B0B">
                <wp:simplePos x="0" y="0"/>
                <wp:positionH relativeFrom="page">
                  <wp:posOffset>0</wp:posOffset>
                </wp:positionH>
                <wp:positionV relativeFrom="page">
                  <wp:posOffset>9525</wp:posOffset>
                </wp:positionV>
                <wp:extent cx="7762875" cy="12763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276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614E" w:rsidRPr="00E57894" w:rsidRDefault="00CA614E" w:rsidP="00E57894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E57894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:rsidR="00161B19" w:rsidRPr="00A912B1" w:rsidRDefault="00161B19" w:rsidP="00161B19">
                            <w:pPr>
                              <w:spacing w:line="276" w:lineRule="auto"/>
                              <w:ind w:left="720"/>
                              <w:rPr>
                                <w:rFonts w:ascii="Calibri" w:eastAsia="Times New Roman" w:hAnsi="Calibri" w:cs="Calibri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A912B1">
                              <w:rPr>
                                <w:rFonts w:ascii="Calibri" w:eastAsia="Times New Roman" w:hAnsi="Calibri" w:cs="Calibri"/>
                                <w:color w:val="FF0000"/>
                                <w:sz w:val="26"/>
                                <w:szCs w:val="26"/>
                              </w:rPr>
                              <w:t>[AMBITIOUS]</w:t>
                            </w:r>
                          </w:p>
                          <w:p w:rsidR="00CA614E" w:rsidRPr="00161B19" w:rsidRDefault="00FE3B3D" w:rsidP="00161B19">
                            <w:pPr>
                              <w:ind w:left="720"/>
                              <w:rPr>
                                <w:rFonts w:ascii="Calibri" w:eastAsia="Times New Roman" w:hAnsi="Calibri" w:cs="Calibri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E3B3D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26"/>
                                <w:szCs w:val="26"/>
                              </w:rPr>
                              <w:t>Multi-tenant architecture with single instance of application layer which will have separate database for each client. Expected the architecture and approach document as output.</w:t>
                            </w:r>
                          </w:p>
                          <w:p w:rsidR="00CA614E" w:rsidRPr="009730CE" w:rsidRDefault="00CA614E" w:rsidP="009730CE">
                            <w:pPr>
                              <w:ind w:left="36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A446" id="Rectangle 14" o:spid="_x0000_s1026" style="position:absolute;margin-left:0;margin-top:.75pt;width:611.25pt;height:100.5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" fillcolor="#cf9 [3209]" strokecolor="#65cb00 [1609]" strokeweight="2pt">
                <v:textbox>
                  <w:txbxContent>
                    <w:p w:rsidR="00CA614E" w:rsidRPr="00E57894" w:rsidRDefault="00CA614E" w:rsidP="00E57894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E57894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QUESTION</w:t>
                      </w:r>
                    </w:p>
                    <w:p w:rsidR="00161B19" w:rsidRPr="00A912B1" w:rsidRDefault="00161B19" w:rsidP="00161B19">
                      <w:pPr>
                        <w:spacing w:line="276" w:lineRule="auto"/>
                        <w:ind w:left="720"/>
                        <w:rPr>
                          <w:rFonts w:ascii="Calibri" w:eastAsia="Times New Roman" w:hAnsi="Calibri" w:cs="Calibri"/>
                          <w:b/>
                          <w:color w:val="FF0000"/>
                          <w:sz w:val="26"/>
                          <w:szCs w:val="26"/>
                        </w:rPr>
                      </w:pPr>
                      <w:r w:rsidRPr="00A912B1">
                        <w:rPr>
                          <w:rFonts w:ascii="Calibri" w:eastAsia="Times New Roman" w:hAnsi="Calibri" w:cs="Calibri"/>
                          <w:color w:val="FF0000"/>
                          <w:sz w:val="26"/>
                          <w:szCs w:val="26"/>
                        </w:rPr>
                        <w:t>[AMBITIOUS]</w:t>
                      </w:r>
                    </w:p>
                    <w:p w:rsidR="00CA614E" w:rsidRPr="00161B19" w:rsidRDefault="00FE3B3D" w:rsidP="00161B19">
                      <w:pPr>
                        <w:ind w:left="720"/>
                        <w:rPr>
                          <w:rFonts w:ascii="Calibri" w:eastAsia="Times New Roman" w:hAnsi="Calibri" w:cs="Calibri"/>
                          <w:b/>
                          <w:color w:val="000000" w:themeColor="text1"/>
                          <w:sz w:val="26"/>
                          <w:szCs w:val="26"/>
                        </w:rPr>
                      </w:pPr>
                      <w:r w:rsidRPr="00FE3B3D">
                        <w:rPr>
                          <w:rFonts w:ascii="Calibri" w:eastAsia="Times New Roman" w:hAnsi="Calibri" w:cs="Calibri"/>
                          <w:color w:val="000000" w:themeColor="text1"/>
                          <w:sz w:val="26"/>
                          <w:szCs w:val="26"/>
                        </w:rPr>
                        <w:t>Multi-tenant architecture with single instance of application layer which will have separate database for each client. Expected the architecture and approach document as output.</w:t>
                      </w:r>
                    </w:p>
                    <w:p w:rsidR="00CA614E" w:rsidRPr="009730CE" w:rsidRDefault="00CA614E" w:rsidP="009730CE">
                      <w:pPr>
                        <w:ind w:left="36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DC0570" w:rsidRDefault="00DC0570" w:rsidP="002A2178">
      <w:pPr>
        <w:rPr>
          <w:rFonts w:ascii="Arial" w:hAnsi="Arial" w:cs="Arial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FE5D89" w:rsidRDefault="00FE5D89" w:rsidP="002A2178">
      <w:pPr>
        <w:spacing w:line="257" w:lineRule="auto"/>
        <w:rPr>
          <w:rFonts w:ascii="Arial" w:eastAsia="Calibri" w:hAnsi="Arial" w:cs="Arial"/>
          <w:b/>
          <w:u w:val="single"/>
          <w:lang w:val="en-IN"/>
        </w:rPr>
      </w:pP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  <w:iCs/>
          <w:u w:val="single"/>
        </w:rPr>
        <w:t>Source Code GIT Repository:</w:t>
      </w: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Web Browser Link: </w:t>
      </w:r>
    </w:p>
    <w:p w:rsidR="001E4EC8" w:rsidRPr="009C1804" w:rsidRDefault="009C1804" w:rsidP="001E4EC8">
      <w:pPr>
        <w:spacing w:after="160" w:line="257" w:lineRule="auto"/>
        <w:rPr>
          <w:rFonts w:ascii="Arial" w:hAnsi="Arial" w:cs="Arial"/>
          <w:b/>
        </w:rPr>
      </w:pPr>
      <w:hyperlink r:id="rId8" w:history="1">
        <w:r w:rsidRPr="009C1804">
          <w:rPr>
            <w:rStyle w:val="Hyperlink"/>
            <w:rFonts w:ascii="Arial" w:hAnsi="Arial" w:cs="Arial"/>
            <w:b/>
          </w:rPr>
          <w:t>https://github.com/Ajay-Kumar-Aspiring-Minds-Round-2/MultiTenantApp</w:t>
        </w:r>
      </w:hyperlink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> </w:t>
      </w: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GIT Clone Link: </w:t>
      </w:r>
    </w:p>
    <w:p w:rsidR="001E4EC8" w:rsidRPr="009C1804" w:rsidRDefault="009C1804" w:rsidP="001E4EC8">
      <w:pPr>
        <w:spacing w:after="160" w:line="257" w:lineRule="auto"/>
        <w:rPr>
          <w:rFonts w:ascii="Arial" w:hAnsi="Arial" w:cs="Arial"/>
          <w:b/>
        </w:rPr>
      </w:pPr>
      <w:hyperlink r:id="rId9" w:history="1">
        <w:r w:rsidRPr="009C1804">
          <w:rPr>
            <w:rStyle w:val="Hyperlink"/>
            <w:rFonts w:ascii="Arial" w:hAnsi="Arial" w:cs="Arial"/>
            <w:b/>
          </w:rPr>
          <w:t>https://github.com/Ajay-Kumar-Aspiring-Minds-Round-2/MultiTenantApp.git</w:t>
        </w:r>
      </w:hyperlink>
    </w:p>
    <w:p w:rsidR="001E4EC8" w:rsidRDefault="001E4EC8" w:rsidP="001E4EC8">
      <w:pPr>
        <w:spacing w:after="160" w:line="257" w:lineRule="auto"/>
        <w:rPr>
          <w:rFonts w:ascii="Arial" w:hAnsi="Arial" w:cs="Arial"/>
        </w:rPr>
      </w:pPr>
      <w:bookmarkStart w:id="0" w:name="_GoBack"/>
      <w:bookmarkEnd w:id="0"/>
    </w:p>
    <w:p w:rsidR="00791CF1" w:rsidRDefault="00791CF1" w:rsidP="00BC2C68">
      <w:pPr>
        <w:spacing w:after="160" w:line="257" w:lineRule="auto"/>
        <w:rPr>
          <w:rFonts w:ascii="Arial" w:eastAsia="Calibri" w:hAnsi="Arial" w:cs="Arial"/>
          <w:b/>
          <w:u w:val="single"/>
          <w:lang w:val="en-IN"/>
        </w:rPr>
      </w:pPr>
      <w:r w:rsidRPr="0016342F">
        <w:rPr>
          <w:rFonts w:ascii="Arial" w:eastAsia="Calibri" w:hAnsi="Arial" w:cs="Arial"/>
          <w:b/>
          <w:u w:val="single"/>
          <w:lang w:val="en-IN"/>
        </w:rPr>
        <w:t>Technology Stack:</w:t>
      </w:r>
    </w:p>
    <w:p w:rsidR="00510656" w:rsidRPr="00510656" w:rsidRDefault="00510656" w:rsidP="00BC2C68">
      <w:pPr>
        <w:spacing w:after="160" w:line="257" w:lineRule="auto"/>
        <w:rPr>
          <w:rFonts w:ascii="Arial" w:eastAsia="Calibri" w:hAnsi="Arial" w:cs="Arial"/>
          <w:b/>
          <w:u w:val="single"/>
          <w:lang w:val="en-IN"/>
        </w:rPr>
      </w:pPr>
      <w:r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20704" behindDoc="0" locked="0" layoutInCell="1" allowOverlap="1" wp14:anchorId="61BC94AC" wp14:editId="1AA06BBE">
            <wp:simplePos x="0" y="0"/>
            <wp:positionH relativeFrom="margin">
              <wp:posOffset>4991101</wp:posOffset>
            </wp:positionH>
            <wp:positionV relativeFrom="paragraph">
              <wp:posOffset>10795</wp:posOffset>
            </wp:positionV>
            <wp:extent cx="1276350" cy="733425"/>
            <wp:effectExtent l="0" t="0" r="0" b="9525"/>
            <wp:wrapNone/>
            <wp:docPr id="54" name="Picture 15" descr="C:\Users\charles.m\Desktop\round2\spring_data_jp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:\Users\charles.m\Desktop\round2\spring_data_jpa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19680" behindDoc="0" locked="0" layoutInCell="1" allowOverlap="1" wp14:anchorId="69E39A88" wp14:editId="5BAC43B9">
            <wp:simplePos x="0" y="0"/>
            <wp:positionH relativeFrom="column">
              <wp:posOffset>3324225</wp:posOffset>
            </wp:positionH>
            <wp:positionV relativeFrom="paragraph">
              <wp:posOffset>96520</wp:posOffset>
            </wp:positionV>
            <wp:extent cx="1219200" cy="600075"/>
            <wp:effectExtent l="0" t="0" r="0" b="9525"/>
            <wp:wrapNone/>
            <wp:docPr id="15" name="Picture 14" descr="Amazon RDS for MySQL – Amazon Web Services (AW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mazon RDS for MySQL – Amazon Web Services (AWS)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18656" behindDoc="0" locked="0" layoutInCell="1" allowOverlap="1" wp14:anchorId="7AAEF4C2" wp14:editId="24F0AD8A">
            <wp:simplePos x="0" y="0"/>
            <wp:positionH relativeFrom="column">
              <wp:posOffset>1647825</wp:posOffset>
            </wp:positionH>
            <wp:positionV relativeFrom="paragraph">
              <wp:posOffset>144145</wp:posOffset>
            </wp:positionV>
            <wp:extent cx="1343025" cy="619125"/>
            <wp:effectExtent l="0" t="0" r="9525" b="0"/>
            <wp:wrapNone/>
            <wp:docPr id="52" name="Picture 39" descr="Getting Started With Spring Boot Frame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Getting Started With Spring Boot Framework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17632" behindDoc="0" locked="0" layoutInCell="1" allowOverlap="1" wp14:anchorId="403E52BC" wp14:editId="31F8DAB4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1295400" cy="666750"/>
            <wp:effectExtent l="0" t="0" r="0" b="0"/>
            <wp:wrapNone/>
            <wp:docPr id="50" name="Picture 38" descr="How to Manage Multiple Java Versions in MacOS | by Chamika Kasun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How to Manage Multiple Java Versions in MacOS | by Chamika Kasun | Mediu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71C0" w:rsidRDefault="001E71C0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  <w:r w:rsidRPr="001E71C0">
        <w:rPr>
          <w:rFonts w:ascii="Arial" w:eastAsia="Calibri" w:hAnsi="Arial" w:cs="Arial"/>
          <w:b/>
          <w:lang w:val="en-IN"/>
        </w:rPr>
        <w:t xml:space="preserve">   </w:t>
      </w:r>
    </w:p>
    <w:p w:rsidR="00510656" w:rsidRDefault="00510656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</w:p>
    <w:p w:rsidR="00510656" w:rsidRDefault="00510656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</w:p>
    <w:p w:rsidR="00B17CF5" w:rsidRDefault="001A212C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DFC5F77" wp14:editId="35CCB641">
            <wp:extent cx="2181225" cy="54755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8245" cy="5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42C">
        <w:rPr>
          <w:rFonts w:ascii="Arial" w:eastAsia="Calibri" w:hAnsi="Arial" w:cs="Arial"/>
          <w:b/>
          <w:lang w:val="en-IN"/>
        </w:rPr>
        <w:t xml:space="preserve">  </w:t>
      </w:r>
      <w:r>
        <w:rPr>
          <w:rFonts w:ascii="Arial" w:eastAsia="Calibri" w:hAnsi="Arial" w:cs="Arial"/>
          <w:b/>
          <w:lang w:val="en-IN"/>
        </w:rPr>
        <w:t xml:space="preserve">   </w:t>
      </w:r>
      <w:r w:rsidR="001D7371">
        <w:rPr>
          <w:noProof/>
          <w:lang w:val="en-IN" w:eastAsia="en-IN"/>
        </w:rPr>
        <w:drawing>
          <wp:inline distT="0" distB="0" distL="0" distR="0">
            <wp:extent cx="1933575" cy="523240"/>
            <wp:effectExtent l="0" t="0" r="9525" b="0"/>
            <wp:docPr id="60" name="Picture 60" descr="upload.wikimedia.org/wikipedia/commons/thumb/0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load.wikimedia.org/wikipedia/commons/thumb/0/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00" cy="53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939" w:rsidRPr="00225939">
        <w:rPr>
          <w:noProof/>
          <w:lang w:val="en-IN" w:eastAsia="en-IN"/>
        </w:rPr>
        <w:t xml:space="preserve"> </w:t>
      </w:r>
      <w:r w:rsidR="00225939">
        <w:rPr>
          <w:noProof/>
          <w:lang w:val="en-IN" w:eastAsia="en-IN"/>
        </w:rPr>
        <w:drawing>
          <wp:inline distT="0" distB="0" distL="0" distR="0" wp14:anchorId="3E178BD2" wp14:editId="285BD34E">
            <wp:extent cx="1828800" cy="618490"/>
            <wp:effectExtent l="0" t="0" r="0" b="0"/>
            <wp:docPr id="1904239872" name="Picture 1904239872" descr="File:Hibernate logo a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:Hibernate logo a.png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74" cy="62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EB1" w:rsidRPr="009344DC" w:rsidRDefault="00B17CF5" w:rsidP="00BC2C68">
      <w:pPr>
        <w:spacing w:after="160" w:line="257" w:lineRule="auto"/>
        <w:rPr>
          <w:rFonts w:ascii="Arial" w:eastAsia="Calibri" w:hAnsi="Arial" w:cs="Arial"/>
          <w:lang w:val="en-IN"/>
        </w:rPr>
      </w:pPr>
      <w:r>
        <w:rPr>
          <w:rFonts w:ascii="Arial" w:eastAsia="Calibri" w:hAnsi="Arial" w:cs="Arial"/>
          <w:lang w:val="en-IN"/>
        </w:rPr>
        <w:t xml:space="preserve">   </w:t>
      </w:r>
    </w:p>
    <w:p w:rsidR="00DA19A3" w:rsidRPr="00E20996" w:rsidRDefault="00DA19A3" w:rsidP="00DA19A3">
      <w:pPr>
        <w:spacing w:after="160" w:line="360" w:lineRule="auto"/>
        <w:jc w:val="both"/>
        <w:rPr>
          <w:rFonts w:ascii="Arial" w:hAnsi="Arial" w:cs="Arial"/>
          <w:b/>
          <w:u w:val="single"/>
        </w:rPr>
      </w:pPr>
      <w:r w:rsidRPr="00E20996">
        <w:rPr>
          <w:rFonts w:ascii="Arial" w:hAnsi="Arial" w:cs="Arial"/>
          <w:b/>
          <w:u w:val="single"/>
        </w:rPr>
        <w:t>What is Multi-tenancy?</w:t>
      </w:r>
    </w:p>
    <w:p w:rsidR="00DA19A3" w:rsidRDefault="00DA19A3" w:rsidP="00DA19A3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ascii="Arial" w:hAnsi="Arial" w:cs="Arial"/>
        </w:rPr>
      </w:pPr>
      <w:r w:rsidRPr="0007142F">
        <w:rPr>
          <w:rFonts w:ascii="Arial" w:hAnsi="Arial" w:cs="Arial"/>
        </w:rPr>
        <w:t>Multi-tenancy is an architecture in which a single instance of a software application serves multiple customers. Each customer is called a tenant.</w:t>
      </w:r>
    </w:p>
    <w:p w:rsidR="00DA19A3" w:rsidRPr="00BA6F5F" w:rsidRDefault="00DA19A3" w:rsidP="00DA19A3">
      <w:pPr>
        <w:pStyle w:val="ListParagraph"/>
        <w:numPr>
          <w:ilvl w:val="0"/>
          <w:numId w:val="18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BA6F5F">
        <w:rPr>
          <w:rFonts w:ascii="Arial" w:hAnsi="Arial" w:cs="Arial"/>
        </w:rPr>
        <w:t>We can implement multi-tenancy using any of the following approaches:</w:t>
      </w:r>
    </w:p>
    <w:p w:rsidR="00DA19A3" w:rsidRPr="00116154" w:rsidRDefault="00DA19A3" w:rsidP="00DA19A3">
      <w:pPr>
        <w:numPr>
          <w:ilvl w:val="0"/>
          <w:numId w:val="20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201A2E">
        <w:rPr>
          <w:rFonts w:ascii="Arial" w:hAnsi="Arial" w:cs="Arial"/>
          <w:b/>
        </w:rPr>
        <w:t>Database per Tenant</w:t>
      </w:r>
      <w:r w:rsidRPr="00116154">
        <w:rPr>
          <w:rFonts w:ascii="Arial" w:hAnsi="Arial" w:cs="Arial"/>
          <w:b/>
        </w:rPr>
        <w:t>:</w:t>
      </w:r>
      <w:r w:rsidRPr="00116154">
        <w:rPr>
          <w:rFonts w:ascii="Arial" w:hAnsi="Arial" w:cs="Arial"/>
        </w:rPr>
        <w:t xml:space="preserve"> Each Tenant has its own database and is isolated from other tenants.</w:t>
      </w:r>
    </w:p>
    <w:p w:rsidR="00DA19A3" w:rsidRPr="00116154" w:rsidRDefault="00DA19A3" w:rsidP="00DA19A3">
      <w:pPr>
        <w:numPr>
          <w:ilvl w:val="0"/>
          <w:numId w:val="20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201A2E">
        <w:rPr>
          <w:rFonts w:ascii="Arial" w:hAnsi="Arial" w:cs="Arial"/>
          <w:b/>
        </w:rPr>
        <w:t>Shared Database, Shared Schema:</w:t>
      </w:r>
      <w:r w:rsidRPr="00116154">
        <w:rPr>
          <w:rFonts w:ascii="Arial" w:hAnsi="Arial" w:cs="Arial"/>
        </w:rPr>
        <w:t> All Tenants share a database and tables. Every table has a Column with the Tenant Identifier that shows the owner of the row.</w:t>
      </w:r>
    </w:p>
    <w:p w:rsidR="00DA19A3" w:rsidRDefault="00DA19A3" w:rsidP="00DA19A3">
      <w:pPr>
        <w:numPr>
          <w:ilvl w:val="0"/>
          <w:numId w:val="20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201A2E">
        <w:rPr>
          <w:rFonts w:ascii="Arial" w:hAnsi="Arial" w:cs="Arial"/>
          <w:b/>
        </w:rPr>
        <w:t>Shared Database, Separate Schema</w:t>
      </w:r>
      <w:r w:rsidRPr="00116154">
        <w:rPr>
          <w:rFonts w:ascii="Arial" w:hAnsi="Arial" w:cs="Arial"/>
          <w:b/>
        </w:rPr>
        <w:t>:</w:t>
      </w:r>
      <w:r w:rsidRPr="00116154">
        <w:rPr>
          <w:rFonts w:ascii="Arial" w:hAnsi="Arial" w:cs="Arial"/>
        </w:rPr>
        <w:t xml:space="preserve"> All Tenants share a database, but have their own database schemas and tables.</w:t>
      </w:r>
    </w:p>
    <w:p w:rsidR="00DA19A3" w:rsidRDefault="00DA19A3" w:rsidP="004E2C76">
      <w:pPr>
        <w:spacing w:after="160" w:line="257" w:lineRule="auto"/>
        <w:rPr>
          <w:rFonts w:ascii="Arial" w:hAnsi="Arial" w:cs="Arial"/>
          <w:b/>
          <w:u w:val="single"/>
        </w:rPr>
      </w:pPr>
    </w:p>
    <w:p w:rsidR="002403A0" w:rsidRDefault="004E2C76" w:rsidP="004E2C76">
      <w:pPr>
        <w:spacing w:after="160" w:line="257" w:lineRule="auto"/>
        <w:rPr>
          <w:rFonts w:ascii="Arial" w:hAnsi="Arial" w:cs="Arial"/>
          <w:b/>
          <w:u w:val="single"/>
        </w:rPr>
      </w:pPr>
      <w:r w:rsidRPr="004E2C76">
        <w:rPr>
          <w:rFonts w:ascii="Arial" w:hAnsi="Arial" w:cs="Arial"/>
          <w:b/>
          <w:u w:val="single"/>
        </w:rPr>
        <w:lastRenderedPageBreak/>
        <w:t xml:space="preserve">Key </w:t>
      </w:r>
      <w:r w:rsidR="00DA19A3">
        <w:rPr>
          <w:rFonts w:ascii="Arial" w:hAnsi="Arial" w:cs="Arial"/>
          <w:b/>
          <w:u w:val="single"/>
        </w:rPr>
        <w:t xml:space="preserve">Application </w:t>
      </w:r>
      <w:r w:rsidRPr="004E2C76">
        <w:rPr>
          <w:rFonts w:ascii="Arial" w:hAnsi="Arial" w:cs="Arial"/>
          <w:b/>
          <w:u w:val="single"/>
        </w:rPr>
        <w:t>Features</w:t>
      </w:r>
      <w:r w:rsidR="001D41C7">
        <w:rPr>
          <w:rFonts w:ascii="Arial" w:hAnsi="Arial" w:cs="Arial"/>
          <w:b/>
          <w:u w:val="single"/>
        </w:rPr>
        <w:t xml:space="preserve"> &amp; Co</w:t>
      </w:r>
      <w:r w:rsidR="0038132E">
        <w:rPr>
          <w:rFonts w:ascii="Arial" w:hAnsi="Arial" w:cs="Arial"/>
          <w:b/>
          <w:u w:val="single"/>
        </w:rPr>
        <w:t>nfigurations</w:t>
      </w:r>
      <w:r w:rsidRPr="004E2C76">
        <w:rPr>
          <w:rFonts w:ascii="Arial" w:hAnsi="Arial" w:cs="Arial"/>
          <w:b/>
          <w:u w:val="single"/>
        </w:rPr>
        <w:t>:</w:t>
      </w:r>
    </w:p>
    <w:p w:rsidR="004E2C76" w:rsidRDefault="00ED2EDF" w:rsidP="006231F7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 w:rsidRPr="008050BE">
        <w:rPr>
          <w:rFonts w:ascii="Arial" w:hAnsi="Arial" w:cs="Arial"/>
          <w:b/>
        </w:rPr>
        <w:t>Add Employee UI</w:t>
      </w:r>
      <w:r w:rsidRPr="00ED2EDF">
        <w:rPr>
          <w:rFonts w:ascii="Arial" w:hAnsi="Arial" w:cs="Arial"/>
        </w:rPr>
        <w:t xml:space="preserve"> for the Tenants</w:t>
      </w:r>
      <w:r>
        <w:rPr>
          <w:rFonts w:ascii="Arial" w:hAnsi="Arial" w:cs="Arial"/>
        </w:rPr>
        <w:t xml:space="preserve"> (tenant_1, tenant_2 &amp; tenant_3)</w:t>
      </w:r>
    </w:p>
    <w:p w:rsidR="00ED2EDF" w:rsidRDefault="00ED2EDF" w:rsidP="006231F7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 w:rsidRPr="008050BE">
        <w:rPr>
          <w:rFonts w:ascii="Arial" w:hAnsi="Arial" w:cs="Arial"/>
          <w:b/>
        </w:rPr>
        <w:t>Employee List UI</w:t>
      </w:r>
      <w:r>
        <w:rPr>
          <w:rFonts w:ascii="Arial" w:hAnsi="Arial" w:cs="Arial"/>
        </w:rPr>
        <w:t xml:space="preserve"> for </w:t>
      </w:r>
      <w:r w:rsidRPr="00ED2EDF">
        <w:rPr>
          <w:rFonts w:ascii="Arial" w:hAnsi="Arial" w:cs="Arial"/>
        </w:rPr>
        <w:t>Tenants</w:t>
      </w:r>
      <w:r>
        <w:rPr>
          <w:rFonts w:ascii="Arial" w:hAnsi="Arial" w:cs="Arial"/>
        </w:rPr>
        <w:t xml:space="preserve"> (tenant_1, tenant_2 &amp; tenant_3)</w:t>
      </w:r>
    </w:p>
    <w:p w:rsidR="003922AC" w:rsidRDefault="00692234" w:rsidP="006231F7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692234">
        <w:rPr>
          <w:rFonts w:ascii="Arial" w:hAnsi="Arial" w:cs="Arial"/>
        </w:rPr>
        <w:t xml:space="preserve">Tenant </w:t>
      </w:r>
      <w:r w:rsidR="00AC530D">
        <w:rPr>
          <w:rFonts w:ascii="Arial" w:hAnsi="Arial" w:cs="Arial"/>
        </w:rPr>
        <w:t xml:space="preserve">ID </w:t>
      </w:r>
      <w:r w:rsidRPr="00692234">
        <w:rPr>
          <w:rFonts w:ascii="Arial" w:hAnsi="Arial" w:cs="Arial"/>
        </w:rPr>
        <w:t>found from URL</w:t>
      </w:r>
      <w:r w:rsidR="00CE1F36">
        <w:rPr>
          <w:rFonts w:ascii="Arial" w:hAnsi="Arial" w:cs="Arial"/>
        </w:rPr>
        <w:t xml:space="preserve"> and operations are performed based on current tenant id.</w:t>
      </w:r>
    </w:p>
    <w:p w:rsidR="00AC530D" w:rsidRPr="006231F7" w:rsidRDefault="00AC530D" w:rsidP="006231F7">
      <w:pPr>
        <w:spacing w:line="360" w:lineRule="auto"/>
        <w:ind w:left="12" w:firstLine="708"/>
        <w:rPr>
          <w:rFonts w:ascii="Arial" w:hAnsi="Arial" w:cs="Arial"/>
        </w:rPr>
      </w:pPr>
      <w:r w:rsidRPr="006231F7">
        <w:rPr>
          <w:rFonts w:ascii="Arial" w:hAnsi="Arial" w:cs="Arial"/>
        </w:rPr>
        <w:t>(Ex: http://app.com/api/tenant_id/, http://localhost:8080/tenant_id)</w:t>
      </w:r>
    </w:p>
    <w:p w:rsidR="00AC530D" w:rsidRPr="00AC530D" w:rsidRDefault="00AC530D" w:rsidP="006231F7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637706">
        <w:rPr>
          <w:rFonts w:ascii="Arial" w:hAnsi="Arial" w:cs="Arial"/>
          <w:b/>
        </w:rPr>
        <w:t>Database per Tenant</w:t>
      </w:r>
      <w:r>
        <w:rPr>
          <w:rFonts w:ascii="Arial" w:hAnsi="Arial" w:cs="Arial"/>
        </w:rPr>
        <w:t xml:space="preserve"> approach is followed to implement the sample Multi-tenant App.</w:t>
      </w:r>
    </w:p>
    <w:p w:rsidR="00AC530D" w:rsidRDefault="00AC530D" w:rsidP="006231F7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350DEB">
        <w:rPr>
          <w:rFonts w:ascii="Arial" w:hAnsi="Arial" w:cs="Arial"/>
        </w:rPr>
        <w:t xml:space="preserve">We are going to use the </w:t>
      </w:r>
      <w:r w:rsidRPr="006C2E63">
        <w:rPr>
          <w:rFonts w:ascii="Arial" w:hAnsi="Arial" w:cs="Arial"/>
          <w:b/>
        </w:rPr>
        <w:t>separate database approach</w:t>
      </w:r>
      <w:r w:rsidRPr="00350DEB">
        <w:rPr>
          <w:rFonts w:ascii="Arial" w:hAnsi="Arial" w:cs="Arial"/>
        </w:rPr>
        <w:t xml:space="preserve">, with this approach Hibernate requires you to specify a </w:t>
      </w:r>
      <w:proofErr w:type="spellStart"/>
      <w:r w:rsidRPr="00350DEB">
        <w:rPr>
          <w:rFonts w:ascii="Arial" w:hAnsi="Arial" w:cs="Arial"/>
          <w:b/>
        </w:rPr>
        <w:t>MultiTenantConnectionProvider</w:t>
      </w:r>
      <w:proofErr w:type="spellEnd"/>
      <w:r w:rsidRPr="00350DEB">
        <w:rPr>
          <w:rFonts w:ascii="Arial" w:hAnsi="Arial" w:cs="Arial"/>
        </w:rPr>
        <w:t>. This is an interface you need to implement and will allow Hibernate to obtain connectio</w:t>
      </w:r>
      <w:r>
        <w:rPr>
          <w:rFonts w:ascii="Arial" w:hAnsi="Arial" w:cs="Arial"/>
        </w:rPr>
        <w:t>ns in a tenant specific manner.</w:t>
      </w:r>
    </w:p>
    <w:p w:rsidR="00AC530D" w:rsidRDefault="00AC530D" w:rsidP="006231F7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350DEB">
        <w:rPr>
          <w:rFonts w:ascii="Arial" w:hAnsi="Arial" w:cs="Arial"/>
        </w:rPr>
        <w:t xml:space="preserve">Hibernate also requires you to implement the interface </w:t>
      </w:r>
      <w:proofErr w:type="spellStart"/>
      <w:r w:rsidRPr="00E534D0">
        <w:rPr>
          <w:rFonts w:ascii="Arial" w:hAnsi="Arial" w:cs="Arial"/>
          <w:b/>
        </w:rPr>
        <w:t>CurrentTenantIdentifierResolver</w:t>
      </w:r>
      <w:proofErr w:type="spellEnd"/>
      <w:r w:rsidRPr="00350DEB">
        <w:rPr>
          <w:rFonts w:ascii="Arial" w:hAnsi="Arial" w:cs="Arial"/>
        </w:rPr>
        <w:t>, as this is the contract for Hibernate to able to resolve what the application considers the current tenant identifier.</w:t>
      </w:r>
    </w:p>
    <w:p w:rsidR="009456F7" w:rsidRPr="00350DEB" w:rsidRDefault="00A308BD" w:rsidP="009456F7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Arial" w:hAnsi="Arial" w:cs="Arial"/>
        </w:rPr>
      </w:pPr>
      <w:r w:rsidRPr="00A308BD">
        <w:rPr>
          <w:rFonts w:ascii="Arial" w:hAnsi="Arial" w:cs="Arial"/>
        </w:rPr>
        <w:t xml:space="preserve">In order to identify the current </w:t>
      </w:r>
      <w:r w:rsidR="005E2A50">
        <w:rPr>
          <w:rFonts w:ascii="Arial" w:hAnsi="Arial" w:cs="Arial"/>
        </w:rPr>
        <w:t>tenant id,</w:t>
      </w:r>
      <w:r w:rsidRPr="00A308BD">
        <w:rPr>
          <w:rFonts w:ascii="Arial" w:hAnsi="Arial" w:cs="Arial"/>
        </w:rPr>
        <w:t xml:space="preserve"> we will intercept the incoming request by using a handler interceptor</w:t>
      </w:r>
      <w:r>
        <w:rPr>
          <w:rFonts w:ascii="Arial" w:hAnsi="Arial" w:cs="Arial"/>
        </w:rPr>
        <w:t xml:space="preserve">. </w:t>
      </w:r>
      <w:r w:rsidR="009456F7" w:rsidRPr="009456F7">
        <w:rPr>
          <w:rFonts w:ascii="Arial" w:hAnsi="Arial" w:cs="Arial"/>
        </w:rPr>
        <w:t>Spring provides an abstract class (</w:t>
      </w:r>
      <w:proofErr w:type="spellStart"/>
      <w:r w:rsidR="009456F7" w:rsidRPr="00F215AE">
        <w:rPr>
          <w:rFonts w:ascii="Arial" w:hAnsi="Arial" w:cs="Arial"/>
          <w:b/>
        </w:rPr>
        <w:t>HandlerInterceptorAdapter</w:t>
      </w:r>
      <w:proofErr w:type="spellEnd"/>
      <w:r w:rsidR="009456F7" w:rsidRPr="009456F7">
        <w:rPr>
          <w:rFonts w:ascii="Arial" w:hAnsi="Arial" w:cs="Arial"/>
        </w:rPr>
        <w:t xml:space="preserve">) </w:t>
      </w:r>
      <w:r w:rsidR="008B5D51" w:rsidRPr="009456F7">
        <w:rPr>
          <w:rFonts w:ascii="Arial" w:hAnsi="Arial" w:cs="Arial"/>
        </w:rPr>
        <w:t>which contains</w:t>
      </w:r>
      <w:r w:rsidR="009456F7" w:rsidRPr="009456F7">
        <w:rPr>
          <w:rFonts w:ascii="Arial" w:hAnsi="Arial" w:cs="Arial"/>
        </w:rPr>
        <w:t xml:space="preserve"> a simplified implementation of the </w:t>
      </w:r>
      <w:proofErr w:type="spellStart"/>
      <w:r w:rsidR="009456F7" w:rsidRPr="009456F7">
        <w:rPr>
          <w:rFonts w:ascii="Arial" w:hAnsi="Arial" w:cs="Arial"/>
        </w:rPr>
        <w:t>HandlerInterceptor</w:t>
      </w:r>
      <w:proofErr w:type="spellEnd"/>
      <w:r w:rsidR="009456F7" w:rsidRPr="009456F7">
        <w:rPr>
          <w:rFonts w:ascii="Arial" w:hAnsi="Arial" w:cs="Arial"/>
        </w:rPr>
        <w:t xml:space="preserve"> interface for pre-only/post-only interceptors</w:t>
      </w:r>
      <w:r w:rsidR="009456F7">
        <w:rPr>
          <w:rFonts w:ascii="Arial" w:hAnsi="Arial" w:cs="Arial"/>
        </w:rPr>
        <w:t>.</w:t>
      </w:r>
    </w:p>
    <w:p w:rsidR="00AC530D" w:rsidRPr="00783B2F" w:rsidRDefault="007C780F" w:rsidP="006231F7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proofErr w:type="spellStart"/>
      <w:r w:rsidRPr="007C780F">
        <w:rPr>
          <w:rFonts w:ascii="Arial" w:hAnsi="Arial" w:cs="Arial"/>
          <w:b/>
        </w:rPr>
        <w:t>MultiTenancyInterceptor</w:t>
      </w:r>
      <w:proofErr w:type="spellEnd"/>
      <w:r>
        <w:rPr>
          <w:rFonts w:ascii="Arial" w:hAnsi="Arial" w:cs="Arial"/>
          <w:b/>
        </w:rPr>
        <w:t xml:space="preserve"> </w:t>
      </w:r>
      <w:r w:rsidRPr="007C780F">
        <w:rPr>
          <w:rFonts w:ascii="Arial" w:hAnsi="Arial" w:cs="Arial"/>
        </w:rPr>
        <w:t>class which extends</w:t>
      </w:r>
      <w:r>
        <w:rPr>
          <w:rFonts w:ascii="Arial" w:hAnsi="Arial" w:cs="Arial"/>
          <w:b/>
        </w:rPr>
        <w:t xml:space="preserve"> </w:t>
      </w:r>
      <w:proofErr w:type="spellStart"/>
      <w:r w:rsidR="00AC530D" w:rsidRPr="008050BE">
        <w:rPr>
          <w:rFonts w:ascii="Arial" w:hAnsi="Arial" w:cs="Arial"/>
          <w:b/>
        </w:rPr>
        <w:t>HandlerInterceptorAdapter</w:t>
      </w:r>
      <w:proofErr w:type="spellEnd"/>
      <w:r w:rsidR="00AC530D">
        <w:rPr>
          <w:rFonts w:ascii="Arial" w:hAnsi="Arial" w:cs="Arial"/>
        </w:rPr>
        <w:t xml:space="preserve"> class is </w:t>
      </w:r>
      <w:r w:rsidR="00AC530D" w:rsidRPr="00783B2F">
        <w:rPr>
          <w:rFonts w:ascii="Arial" w:hAnsi="Arial" w:cs="Arial"/>
        </w:rPr>
        <w:t xml:space="preserve">used to extract current tenant id from URL </w:t>
      </w:r>
      <w:r w:rsidR="000F4F56">
        <w:rPr>
          <w:rFonts w:ascii="Arial" w:hAnsi="Arial" w:cs="Arial"/>
        </w:rPr>
        <w:t xml:space="preserve">or incoming request </w:t>
      </w:r>
      <w:r w:rsidR="00AC530D" w:rsidRPr="00783B2F">
        <w:rPr>
          <w:rFonts w:ascii="Arial" w:hAnsi="Arial" w:cs="Arial"/>
        </w:rPr>
        <w:t xml:space="preserve">which is then used by </w:t>
      </w:r>
      <w:proofErr w:type="spellStart"/>
      <w:r w:rsidR="00AC530D" w:rsidRPr="008050BE">
        <w:rPr>
          <w:rFonts w:ascii="Arial" w:hAnsi="Arial" w:cs="Arial"/>
          <w:b/>
        </w:rPr>
        <w:t>CurrentTenantIdentifierResolverImpl</w:t>
      </w:r>
      <w:proofErr w:type="spellEnd"/>
      <w:r w:rsidR="00AC530D">
        <w:rPr>
          <w:rFonts w:ascii="Arial" w:hAnsi="Arial" w:cs="Arial"/>
        </w:rPr>
        <w:t>.</w:t>
      </w:r>
    </w:p>
    <w:p w:rsidR="00AC530D" w:rsidRDefault="00AC530D" w:rsidP="00BB1E75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proofErr w:type="spellStart"/>
      <w:r w:rsidRPr="008050BE">
        <w:rPr>
          <w:rFonts w:ascii="Arial" w:hAnsi="Arial" w:cs="Arial"/>
          <w:b/>
        </w:rPr>
        <w:t>MultiTenancyJpaConfiguration</w:t>
      </w:r>
      <w:proofErr w:type="spellEnd"/>
      <w:r w:rsidRPr="003922AC">
        <w:rPr>
          <w:rFonts w:ascii="Arial" w:hAnsi="Arial" w:cs="Arial"/>
        </w:rPr>
        <w:t xml:space="preserve"> switches database connection, defined in </w:t>
      </w:r>
      <w:proofErr w:type="spellStart"/>
      <w:r w:rsidRPr="008050BE">
        <w:rPr>
          <w:rFonts w:ascii="Arial" w:hAnsi="Arial" w:cs="Arial"/>
          <w:b/>
        </w:rPr>
        <w:t>DataSourceConfig</w:t>
      </w:r>
      <w:proofErr w:type="spellEnd"/>
      <w:r>
        <w:rPr>
          <w:rFonts w:ascii="Arial" w:hAnsi="Arial" w:cs="Arial"/>
        </w:rPr>
        <w:t>.</w:t>
      </w:r>
      <w:r w:rsidR="00BB1E75">
        <w:rPr>
          <w:rFonts w:ascii="Arial" w:hAnsi="Arial" w:cs="Arial"/>
        </w:rPr>
        <w:t xml:space="preserve"> </w:t>
      </w:r>
      <w:r w:rsidR="00BB1E75" w:rsidRPr="00BB1E75">
        <w:rPr>
          <w:rFonts w:ascii="Arial" w:hAnsi="Arial" w:cs="Arial"/>
        </w:rPr>
        <w:t xml:space="preserve">In </w:t>
      </w:r>
      <w:proofErr w:type="spellStart"/>
      <w:r w:rsidR="00BB1E75" w:rsidRPr="008D752A">
        <w:rPr>
          <w:rFonts w:ascii="Arial" w:hAnsi="Arial" w:cs="Arial"/>
          <w:b/>
        </w:rPr>
        <w:t>LocalContainerEntityManagerFactoryBean</w:t>
      </w:r>
      <w:proofErr w:type="spellEnd"/>
      <w:r w:rsidR="00BB1E75" w:rsidRPr="00BB1E75">
        <w:rPr>
          <w:rFonts w:ascii="Arial" w:hAnsi="Arial" w:cs="Arial"/>
        </w:rPr>
        <w:t xml:space="preserve"> we set the </w:t>
      </w:r>
      <w:proofErr w:type="spellStart"/>
      <w:r w:rsidR="00BB1E75" w:rsidRPr="006B24FF">
        <w:rPr>
          <w:rFonts w:ascii="Arial" w:hAnsi="Arial" w:cs="Arial"/>
          <w:b/>
        </w:rPr>
        <w:t>MultiTenancyStrategy</w:t>
      </w:r>
      <w:proofErr w:type="spellEnd"/>
      <w:r w:rsidR="00BB1E75" w:rsidRPr="006B24FF">
        <w:rPr>
          <w:rFonts w:ascii="Arial" w:hAnsi="Arial" w:cs="Arial"/>
          <w:b/>
        </w:rPr>
        <w:t xml:space="preserve"> </w:t>
      </w:r>
      <w:r w:rsidR="00BB1E75" w:rsidRPr="00D35282">
        <w:rPr>
          <w:rFonts w:ascii="Arial" w:hAnsi="Arial" w:cs="Arial"/>
        </w:rPr>
        <w:t>as</w:t>
      </w:r>
      <w:r w:rsidR="00BB1E75" w:rsidRPr="006B24FF">
        <w:rPr>
          <w:rFonts w:ascii="Arial" w:hAnsi="Arial" w:cs="Arial"/>
          <w:b/>
        </w:rPr>
        <w:t xml:space="preserve"> DATABASE</w:t>
      </w:r>
      <w:r w:rsidR="00BB1E75" w:rsidRPr="00BB1E75">
        <w:rPr>
          <w:rFonts w:ascii="Arial" w:hAnsi="Arial" w:cs="Arial"/>
        </w:rPr>
        <w:t xml:space="preserve"> and override the connection provider and Tenant Identifier Resolver</w:t>
      </w:r>
      <w:r w:rsidR="002678BE">
        <w:rPr>
          <w:rFonts w:ascii="Arial" w:hAnsi="Arial" w:cs="Arial"/>
        </w:rPr>
        <w:t>.</w:t>
      </w:r>
    </w:p>
    <w:p w:rsidR="002432D3" w:rsidRPr="00436CFA" w:rsidRDefault="00D97E5A" w:rsidP="006231F7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  <w:b/>
        </w:rPr>
      </w:pPr>
      <w:proofErr w:type="spellStart"/>
      <w:r w:rsidRPr="00D97E5A">
        <w:rPr>
          <w:rFonts w:ascii="Arial" w:hAnsi="Arial" w:cs="Arial"/>
          <w:b/>
        </w:rPr>
        <w:t>MultitenancyProperties</w:t>
      </w:r>
      <w:proofErr w:type="spellEnd"/>
      <w:r w:rsidRPr="00D97E5A">
        <w:rPr>
          <w:rFonts w:ascii="Arial" w:hAnsi="Arial" w:cs="Arial"/>
          <w:b/>
        </w:rPr>
        <w:t xml:space="preserve"> </w:t>
      </w:r>
      <w:r w:rsidRPr="00D97E5A">
        <w:rPr>
          <w:rFonts w:ascii="Arial" w:hAnsi="Arial" w:cs="Arial"/>
        </w:rPr>
        <w:t>class</w:t>
      </w:r>
      <w:r>
        <w:rPr>
          <w:rFonts w:ascii="Arial" w:hAnsi="Arial" w:cs="Arial"/>
        </w:rPr>
        <w:t xml:space="preserve"> is used to map the </w:t>
      </w:r>
      <w:proofErr w:type="spellStart"/>
      <w:r>
        <w:rPr>
          <w:rFonts w:ascii="Arial" w:hAnsi="Arial" w:cs="Arial"/>
        </w:rPr>
        <w:t>datasource</w:t>
      </w:r>
      <w:proofErr w:type="spellEnd"/>
      <w:r>
        <w:rPr>
          <w:rFonts w:ascii="Arial" w:hAnsi="Arial" w:cs="Arial"/>
        </w:rPr>
        <w:t xml:space="preserve"> properties defined in the </w:t>
      </w:r>
      <w:proofErr w:type="spellStart"/>
      <w:r>
        <w:rPr>
          <w:rFonts w:ascii="Arial" w:hAnsi="Arial" w:cs="Arial"/>
        </w:rPr>
        <w:t>application.properties</w:t>
      </w:r>
      <w:proofErr w:type="spellEnd"/>
      <w:r>
        <w:rPr>
          <w:rFonts w:ascii="Arial" w:hAnsi="Arial" w:cs="Arial"/>
        </w:rPr>
        <w:t xml:space="preserve"> file.</w:t>
      </w:r>
      <w:r w:rsidR="00444B83">
        <w:rPr>
          <w:rFonts w:ascii="Arial" w:hAnsi="Arial" w:cs="Arial"/>
        </w:rPr>
        <w:t xml:space="preserve"> We have de</w:t>
      </w:r>
      <w:r w:rsidR="0051580A">
        <w:rPr>
          <w:rFonts w:ascii="Arial" w:hAnsi="Arial" w:cs="Arial"/>
        </w:rPr>
        <w:t xml:space="preserve">fined 3 </w:t>
      </w:r>
      <w:proofErr w:type="spellStart"/>
      <w:r w:rsidR="0051580A">
        <w:rPr>
          <w:rFonts w:ascii="Arial" w:hAnsi="Arial" w:cs="Arial"/>
        </w:rPr>
        <w:t>datasources</w:t>
      </w:r>
      <w:proofErr w:type="spellEnd"/>
      <w:r w:rsidR="0051580A">
        <w:rPr>
          <w:rFonts w:ascii="Arial" w:hAnsi="Arial" w:cs="Arial"/>
        </w:rPr>
        <w:t xml:space="preserve"> in our properties</w:t>
      </w:r>
      <w:r w:rsidR="00444B83">
        <w:rPr>
          <w:rFonts w:ascii="Arial" w:hAnsi="Arial" w:cs="Arial"/>
        </w:rPr>
        <w:t xml:space="preserve"> file.</w:t>
      </w:r>
    </w:p>
    <w:p w:rsidR="00436CFA" w:rsidRPr="00436CFA" w:rsidRDefault="00436CFA" w:rsidP="00436CFA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 w:cs="Arial"/>
        </w:rPr>
      </w:pPr>
      <w:r w:rsidRPr="00436CFA">
        <w:rPr>
          <w:rFonts w:ascii="Arial" w:hAnsi="Arial" w:cs="Arial"/>
        </w:rPr>
        <w:t xml:space="preserve">For </w:t>
      </w:r>
      <w:r>
        <w:rPr>
          <w:rFonts w:ascii="Arial" w:hAnsi="Arial" w:cs="Arial"/>
        </w:rPr>
        <w:t>providing the implementation of</w:t>
      </w:r>
      <w:r w:rsidRPr="00436CFA">
        <w:rPr>
          <w:rFonts w:ascii="Arial" w:hAnsi="Arial" w:cs="Arial"/>
        </w:rPr>
        <w:t xml:space="preserve"> </w:t>
      </w:r>
      <w:proofErr w:type="spellStart"/>
      <w:r w:rsidRPr="00350DEB">
        <w:rPr>
          <w:rFonts w:ascii="Arial" w:hAnsi="Arial" w:cs="Arial"/>
          <w:b/>
        </w:rPr>
        <w:t>MultiTenantConnectionProvider</w:t>
      </w:r>
      <w:proofErr w:type="spellEnd"/>
      <w:r>
        <w:rPr>
          <w:rFonts w:ascii="Arial" w:hAnsi="Arial" w:cs="Arial"/>
          <w:b/>
        </w:rPr>
        <w:t xml:space="preserve">, </w:t>
      </w:r>
      <w:r w:rsidRPr="00436CFA">
        <w:rPr>
          <w:rFonts w:ascii="Arial" w:hAnsi="Arial" w:cs="Arial"/>
        </w:rPr>
        <w:t xml:space="preserve">we extend the </w:t>
      </w:r>
      <w:proofErr w:type="spellStart"/>
      <w:r w:rsidRPr="00161B32">
        <w:rPr>
          <w:rFonts w:ascii="Arial" w:hAnsi="Arial" w:cs="Arial"/>
          <w:b/>
        </w:rPr>
        <w:t>AbstractDataSourceBasedMultiTenantConnectionProviderImpl</w:t>
      </w:r>
      <w:proofErr w:type="spellEnd"/>
      <w:r w:rsidRPr="00436CFA">
        <w:rPr>
          <w:rFonts w:ascii="Arial" w:hAnsi="Arial" w:cs="Arial"/>
        </w:rPr>
        <w:t xml:space="preserve"> provided by Hibernate, we le</w:t>
      </w:r>
      <w:r w:rsidR="00E2149F">
        <w:rPr>
          <w:rFonts w:ascii="Arial" w:hAnsi="Arial" w:cs="Arial"/>
        </w:rPr>
        <w:t xml:space="preserve">t </w:t>
      </w:r>
      <w:proofErr w:type="gramStart"/>
      <w:r w:rsidR="00E2149F">
        <w:rPr>
          <w:rFonts w:ascii="Arial" w:hAnsi="Arial" w:cs="Arial"/>
        </w:rPr>
        <w:t>Spring</w:t>
      </w:r>
      <w:proofErr w:type="gramEnd"/>
      <w:r w:rsidR="00E2149F">
        <w:rPr>
          <w:rFonts w:ascii="Arial" w:hAnsi="Arial" w:cs="Arial"/>
        </w:rPr>
        <w:t xml:space="preserve"> inject our </w:t>
      </w:r>
      <w:proofErr w:type="spellStart"/>
      <w:r w:rsidR="00E2149F">
        <w:rPr>
          <w:rFonts w:ascii="Arial" w:hAnsi="Arial" w:cs="Arial"/>
        </w:rPr>
        <w:t>datasources</w:t>
      </w:r>
      <w:proofErr w:type="spellEnd"/>
      <w:r w:rsidR="00E2149F">
        <w:rPr>
          <w:rFonts w:ascii="Arial" w:hAnsi="Arial" w:cs="Arial"/>
        </w:rPr>
        <w:t xml:space="preserve">, </w:t>
      </w:r>
      <w:r w:rsidRPr="00436CFA">
        <w:rPr>
          <w:rFonts w:ascii="Arial" w:hAnsi="Arial" w:cs="Arial"/>
        </w:rPr>
        <w:t xml:space="preserve">load them in a </w:t>
      </w:r>
      <w:r w:rsidR="00E71C1D" w:rsidRPr="00436CFA">
        <w:rPr>
          <w:rFonts w:ascii="Arial" w:hAnsi="Arial" w:cs="Arial"/>
        </w:rPr>
        <w:t>map and</w:t>
      </w:r>
      <w:r w:rsidRPr="00436CFA">
        <w:rPr>
          <w:rFonts w:ascii="Arial" w:hAnsi="Arial" w:cs="Arial"/>
        </w:rPr>
        <w:t xml:space="preserve"> resolve the </w:t>
      </w:r>
      <w:proofErr w:type="spellStart"/>
      <w:r w:rsidRPr="00436CFA">
        <w:rPr>
          <w:rFonts w:ascii="Arial" w:hAnsi="Arial" w:cs="Arial"/>
        </w:rPr>
        <w:t>datasource</w:t>
      </w:r>
      <w:proofErr w:type="spellEnd"/>
      <w:r w:rsidRPr="00436CFA">
        <w:rPr>
          <w:rFonts w:ascii="Arial" w:hAnsi="Arial" w:cs="Arial"/>
        </w:rPr>
        <w:t xml:space="preserve"> based on the </w:t>
      </w:r>
      <w:proofErr w:type="spellStart"/>
      <w:r w:rsidRPr="00436CFA">
        <w:rPr>
          <w:rFonts w:ascii="Arial" w:hAnsi="Arial" w:cs="Arial"/>
        </w:rPr>
        <w:t>tenantIdentifier</w:t>
      </w:r>
      <w:proofErr w:type="spellEnd"/>
      <w:r w:rsidR="008E0F11">
        <w:rPr>
          <w:rFonts w:ascii="Arial" w:hAnsi="Arial" w:cs="Arial"/>
        </w:rPr>
        <w:t>.</w:t>
      </w:r>
    </w:p>
    <w:p w:rsidR="002432D3" w:rsidRDefault="002432D3" w:rsidP="002432D3">
      <w:pPr>
        <w:spacing w:line="360" w:lineRule="auto"/>
        <w:ind w:left="360"/>
        <w:rPr>
          <w:rFonts w:ascii="Arial" w:hAnsi="Arial" w:cs="Arial"/>
          <w:b/>
        </w:rPr>
      </w:pPr>
    </w:p>
    <w:p w:rsidR="008B0A57" w:rsidRDefault="008B0A57" w:rsidP="002432D3">
      <w:pPr>
        <w:spacing w:line="360" w:lineRule="auto"/>
        <w:ind w:left="360"/>
        <w:rPr>
          <w:rFonts w:ascii="Arial" w:hAnsi="Arial" w:cs="Arial"/>
          <w:b/>
        </w:rPr>
      </w:pPr>
    </w:p>
    <w:p w:rsidR="006231F7" w:rsidRDefault="00DA19A3" w:rsidP="00DA19A3">
      <w:pPr>
        <w:spacing w:line="360" w:lineRule="auto"/>
        <w:rPr>
          <w:rFonts w:ascii="Arial" w:hAnsi="Arial" w:cs="Arial"/>
          <w:b/>
          <w:u w:val="single"/>
        </w:rPr>
      </w:pPr>
      <w:r w:rsidRPr="00DA19A3">
        <w:rPr>
          <w:rFonts w:ascii="Arial" w:hAnsi="Arial" w:cs="Arial"/>
          <w:b/>
          <w:u w:val="single"/>
        </w:rPr>
        <w:lastRenderedPageBreak/>
        <w:t>MVC Framework</w:t>
      </w:r>
      <w:r>
        <w:rPr>
          <w:rFonts w:ascii="Arial" w:hAnsi="Arial" w:cs="Arial"/>
          <w:b/>
          <w:u w:val="single"/>
        </w:rPr>
        <w:t>:</w:t>
      </w:r>
    </w:p>
    <w:p w:rsidR="006231F7" w:rsidRDefault="00724E96" w:rsidP="006231F7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 w:rsidRPr="00724E96">
        <w:rPr>
          <w:rFonts w:ascii="Arial" w:hAnsi="Arial" w:cs="Arial"/>
        </w:rPr>
        <w:t>App</w:t>
      </w:r>
      <w:r>
        <w:rPr>
          <w:rFonts w:ascii="Arial" w:hAnsi="Arial" w:cs="Arial"/>
        </w:rPr>
        <w:t xml:space="preserve">lication is built using the </w:t>
      </w:r>
      <w:r w:rsidRPr="000C2AD1">
        <w:rPr>
          <w:rFonts w:ascii="Arial" w:hAnsi="Arial" w:cs="Arial"/>
          <w:b/>
        </w:rPr>
        <w:t>MVC</w:t>
      </w:r>
      <w:r>
        <w:rPr>
          <w:rFonts w:ascii="Arial" w:hAnsi="Arial" w:cs="Arial"/>
        </w:rPr>
        <w:t xml:space="preserve"> web application framework.</w:t>
      </w:r>
    </w:p>
    <w:p w:rsidR="000C2AD1" w:rsidRDefault="00724E96" w:rsidP="000C2AD1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 w:rsidRPr="00724E96">
        <w:rPr>
          <w:rFonts w:ascii="Arial" w:hAnsi="Arial" w:cs="Arial"/>
        </w:rPr>
        <w:t xml:space="preserve">The </w:t>
      </w:r>
      <w:r w:rsidRPr="000C2AD1">
        <w:rPr>
          <w:rFonts w:ascii="Arial" w:hAnsi="Arial" w:cs="Arial"/>
          <w:b/>
        </w:rPr>
        <w:t>Model-View-Controller</w:t>
      </w:r>
      <w:r w:rsidRPr="00724E96">
        <w:rPr>
          <w:rFonts w:ascii="Arial" w:hAnsi="Arial" w:cs="Arial"/>
        </w:rPr>
        <w:t xml:space="preserve"> (</w:t>
      </w:r>
      <w:r w:rsidRPr="000C2AD1">
        <w:rPr>
          <w:rFonts w:ascii="Arial" w:hAnsi="Arial" w:cs="Arial"/>
          <w:b/>
        </w:rPr>
        <w:t>MVC</w:t>
      </w:r>
      <w:r w:rsidRPr="00724E96">
        <w:rPr>
          <w:rFonts w:ascii="Arial" w:hAnsi="Arial" w:cs="Arial"/>
        </w:rPr>
        <w:t xml:space="preserve">) is an architectural pattern that separates an application into three main logical components: </w:t>
      </w:r>
      <w:r w:rsidRPr="00781916">
        <w:rPr>
          <w:rFonts w:ascii="Arial" w:hAnsi="Arial" w:cs="Arial"/>
          <w:b/>
        </w:rPr>
        <w:t>the model, the view, and the controller</w:t>
      </w:r>
      <w:r w:rsidRPr="00724E96">
        <w:rPr>
          <w:rFonts w:ascii="Arial" w:hAnsi="Arial" w:cs="Arial"/>
        </w:rPr>
        <w:t>.</w:t>
      </w:r>
    </w:p>
    <w:p w:rsidR="00D76575" w:rsidRDefault="00FF515D" w:rsidP="00D76575">
      <w:pPr>
        <w:pStyle w:val="ListParagraph"/>
        <w:numPr>
          <w:ilvl w:val="1"/>
          <w:numId w:val="22"/>
        </w:numPr>
        <w:spacing w:before="120" w:after="144" w:line="360" w:lineRule="auto"/>
        <w:ind w:right="48"/>
        <w:jc w:val="both"/>
        <w:rPr>
          <w:rFonts w:ascii="Arial" w:eastAsia="Times New Roman" w:hAnsi="Arial" w:cs="Arial"/>
          <w:color w:val="000000"/>
          <w:lang w:val="en-IN" w:eastAsia="en-IN"/>
        </w:rPr>
      </w:pPr>
      <w:r w:rsidRPr="00FF515D">
        <w:rPr>
          <w:rFonts w:ascii="Arial" w:eastAsia="Times New Roman" w:hAnsi="Arial" w:cs="Arial"/>
          <w:color w:val="000000"/>
          <w:lang w:val="en-IN" w:eastAsia="en-IN"/>
        </w:rPr>
        <w:t xml:space="preserve">The </w:t>
      </w:r>
      <w:r w:rsidR="00D76575">
        <w:rPr>
          <w:rFonts w:ascii="Arial" w:eastAsia="Times New Roman" w:hAnsi="Arial" w:cs="Arial"/>
          <w:b/>
          <w:color w:val="000000"/>
          <w:lang w:val="en-IN" w:eastAsia="en-IN"/>
        </w:rPr>
        <w:t>M</w:t>
      </w:r>
      <w:r w:rsidRPr="00D76575">
        <w:rPr>
          <w:rFonts w:ascii="Arial" w:eastAsia="Times New Roman" w:hAnsi="Arial" w:cs="Arial"/>
          <w:b/>
          <w:color w:val="000000"/>
          <w:lang w:val="en-IN" w:eastAsia="en-IN"/>
        </w:rPr>
        <w:t>odel</w:t>
      </w:r>
      <w:r w:rsidRPr="00FF515D">
        <w:rPr>
          <w:rFonts w:ascii="Arial" w:eastAsia="Times New Roman" w:hAnsi="Arial" w:cs="Arial"/>
          <w:color w:val="000000"/>
          <w:lang w:val="en-IN" w:eastAsia="en-IN"/>
        </w:rPr>
        <w:t xml:space="preserve"> is responsible for managing the data of the application. It responds to the request from the view and it also responds to instructions from the controller to update itself.</w:t>
      </w:r>
    </w:p>
    <w:p w:rsidR="00704847" w:rsidRDefault="00156EEC" w:rsidP="00704847">
      <w:pPr>
        <w:pStyle w:val="ListParagraph"/>
        <w:numPr>
          <w:ilvl w:val="1"/>
          <w:numId w:val="22"/>
        </w:numPr>
        <w:spacing w:before="120" w:after="144" w:line="360" w:lineRule="auto"/>
        <w:ind w:right="48"/>
        <w:jc w:val="both"/>
        <w:rPr>
          <w:rFonts w:ascii="Arial" w:eastAsia="Times New Roman" w:hAnsi="Arial" w:cs="Arial"/>
          <w:color w:val="000000"/>
          <w:lang w:val="en-IN" w:eastAsia="en-IN"/>
        </w:rPr>
      </w:pPr>
      <w:r w:rsidRPr="00D76575">
        <w:rPr>
          <w:rFonts w:ascii="Arial" w:eastAsia="Times New Roman" w:hAnsi="Arial" w:cs="Arial"/>
          <w:color w:val="000000"/>
          <w:lang w:val="en-IN" w:eastAsia="en-IN"/>
        </w:rPr>
        <w:t>The </w:t>
      </w:r>
      <w:r w:rsidRPr="00D76575">
        <w:rPr>
          <w:rFonts w:ascii="Arial" w:eastAsia="Times New Roman" w:hAnsi="Arial" w:cs="Arial"/>
          <w:b/>
          <w:bCs/>
          <w:color w:val="000000"/>
          <w:lang w:val="en-IN" w:eastAsia="en-IN"/>
        </w:rPr>
        <w:t>View</w:t>
      </w:r>
      <w:r w:rsidRPr="00D76575">
        <w:rPr>
          <w:rFonts w:ascii="Arial" w:eastAsia="Times New Roman" w:hAnsi="Arial" w:cs="Arial"/>
          <w:color w:val="000000"/>
          <w:lang w:val="en-IN" w:eastAsia="en-IN"/>
        </w:rPr>
        <w:t> is responsible for rendering the model data and in general it generates HTML output that the client's browser can interpret.</w:t>
      </w:r>
    </w:p>
    <w:p w:rsidR="000C2AD1" w:rsidRPr="00674477" w:rsidRDefault="00156EEC" w:rsidP="00674477">
      <w:pPr>
        <w:pStyle w:val="ListParagraph"/>
        <w:numPr>
          <w:ilvl w:val="1"/>
          <w:numId w:val="22"/>
        </w:numPr>
        <w:spacing w:before="120" w:after="144" w:line="360" w:lineRule="auto"/>
        <w:ind w:right="48"/>
        <w:jc w:val="both"/>
        <w:rPr>
          <w:rFonts w:ascii="Arial" w:eastAsia="Times New Roman" w:hAnsi="Arial" w:cs="Arial"/>
          <w:color w:val="000000"/>
          <w:lang w:val="en-IN" w:eastAsia="en-IN"/>
        </w:rPr>
      </w:pPr>
      <w:r w:rsidRPr="00704847">
        <w:rPr>
          <w:rFonts w:ascii="Arial" w:eastAsia="Times New Roman" w:hAnsi="Arial" w:cs="Arial"/>
          <w:color w:val="000000"/>
          <w:lang w:val="en-IN" w:eastAsia="en-IN"/>
        </w:rPr>
        <w:t>The </w:t>
      </w:r>
      <w:r w:rsidRPr="00704847">
        <w:rPr>
          <w:rFonts w:ascii="Arial" w:eastAsia="Times New Roman" w:hAnsi="Arial" w:cs="Arial"/>
          <w:b/>
          <w:bCs/>
          <w:color w:val="000000"/>
          <w:lang w:val="en-IN" w:eastAsia="en-IN"/>
        </w:rPr>
        <w:t>Controller</w:t>
      </w:r>
      <w:r w:rsidRPr="00704847">
        <w:rPr>
          <w:rFonts w:ascii="Arial" w:eastAsia="Times New Roman" w:hAnsi="Arial" w:cs="Arial"/>
          <w:color w:val="000000"/>
          <w:lang w:val="en-IN" w:eastAsia="en-IN"/>
        </w:rPr>
        <w:t> is responsible for processing user requests and building an appropriate model and passes it to the view for rendering.</w:t>
      </w:r>
    </w:p>
    <w:p w:rsidR="00013C95" w:rsidRDefault="00013C95" w:rsidP="000C2AD1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 w:rsidRPr="00013C95">
        <w:rPr>
          <w:rFonts w:ascii="Arial" w:hAnsi="Arial" w:cs="Arial"/>
          <w:b/>
        </w:rPr>
        <w:t>Employee</w:t>
      </w:r>
      <w:r>
        <w:rPr>
          <w:rFonts w:ascii="Arial" w:hAnsi="Arial" w:cs="Arial"/>
        </w:rPr>
        <w:t xml:space="preserve"> is our Domain/POJO class.</w:t>
      </w:r>
    </w:p>
    <w:p w:rsidR="00013C95" w:rsidRDefault="00013C95" w:rsidP="00013C95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 w:rsidRPr="00013C95">
        <w:rPr>
          <w:rFonts w:ascii="Arial" w:hAnsi="Arial" w:cs="Arial"/>
        </w:rPr>
        <w:t xml:space="preserve">Creating a </w:t>
      </w:r>
      <w:r w:rsidRPr="00013C95">
        <w:rPr>
          <w:rFonts w:ascii="Arial" w:hAnsi="Arial" w:cs="Arial"/>
          <w:b/>
        </w:rPr>
        <w:t>Repository</w:t>
      </w:r>
      <w:r w:rsidRPr="00013C95">
        <w:rPr>
          <w:rFonts w:ascii="Arial" w:hAnsi="Arial" w:cs="Arial"/>
        </w:rPr>
        <w:t xml:space="preserve"> for our </w:t>
      </w:r>
      <w:r w:rsidRPr="00013C95">
        <w:rPr>
          <w:rFonts w:ascii="Arial" w:hAnsi="Arial" w:cs="Arial"/>
          <w:b/>
        </w:rPr>
        <w:t>Employee</w:t>
      </w:r>
      <w:r w:rsidRPr="00013C95">
        <w:rPr>
          <w:rFonts w:ascii="Arial" w:hAnsi="Arial" w:cs="Arial"/>
        </w:rPr>
        <w:t xml:space="preserve"> class is </w:t>
      </w:r>
      <w:r>
        <w:rPr>
          <w:rFonts w:ascii="Arial" w:hAnsi="Arial" w:cs="Arial"/>
        </w:rPr>
        <w:t xml:space="preserve">pretty simple </w:t>
      </w:r>
      <w:r w:rsidRPr="00013C95">
        <w:rPr>
          <w:rFonts w:ascii="Arial" w:hAnsi="Arial" w:cs="Arial"/>
        </w:rPr>
        <w:t xml:space="preserve">using </w:t>
      </w:r>
      <w:proofErr w:type="gramStart"/>
      <w:r w:rsidRPr="00013C95">
        <w:rPr>
          <w:rFonts w:ascii="Arial" w:hAnsi="Arial" w:cs="Arial"/>
        </w:rPr>
        <w:t>Spring</w:t>
      </w:r>
      <w:proofErr w:type="gramEnd"/>
      <w:r w:rsidRPr="00013C95">
        <w:rPr>
          <w:rFonts w:ascii="Arial" w:hAnsi="Arial" w:cs="Arial"/>
        </w:rPr>
        <w:t xml:space="preserve">. For our basic CRUD operations we only need to create an interface that extends </w:t>
      </w:r>
      <w:proofErr w:type="gramStart"/>
      <w:r w:rsidRPr="00013C95">
        <w:rPr>
          <w:rFonts w:ascii="Arial" w:hAnsi="Arial" w:cs="Arial"/>
        </w:rPr>
        <w:t>Spring's</w:t>
      </w:r>
      <w:proofErr w:type="gramEnd"/>
      <w:r w:rsidRPr="00013C95">
        <w:rPr>
          <w:rFonts w:ascii="Arial" w:hAnsi="Arial" w:cs="Arial"/>
        </w:rPr>
        <w:t xml:space="preserve"> own </w:t>
      </w:r>
      <w:proofErr w:type="spellStart"/>
      <w:r w:rsidRPr="00013C95">
        <w:rPr>
          <w:rFonts w:ascii="Arial" w:hAnsi="Arial" w:cs="Arial"/>
        </w:rPr>
        <w:t>CrudRepository</w:t>
      </w:r>
      <w:proofErr w:type="spellEnd"/>
      <w:r w:rsidRPr="00013C95">
        <w:rPr>
          <w:rFonts w:ascii="Arial" w:hAnsi="Arial" w:cs="Arial"/>
        </w:rPr>
        <w:t>. Again nothing specific needs to be done here to support multi-tenancy</w:t>
      </w:r>
      <w:r w:rsidR="00340035">
        <w:rPr>
          <w:rFonts w:ascii="Arial" w:hAnsi="Arial" w:cs="Arial"/>
        </w:rPr>
        <w:t>.</w:t>
      </w:r>
    </w:p>
    <w:p w:rsidR="004E2C76" w:rsidRPr="00374F4F" w:rsidRDefault="003D67F4" w:rsidP="00EF46A2">
      <w:pPr>
        <w:pStyle w:val="ListParagraph"/>
        <w:numPr>
          <w:ilvl w:val="0"/>
          <w:numId w:val="22"/>
        </w:numPr>
        <w:spacing w:line="600" w:lineRule="auto"/>
        <w:rPr>
          <w:rFonts w:ascii="Arial" w:hAnsi="Arial" w:cs="Arial"/>
        </w:rPr>
      </w:pPr>
      <w:r w:rsidRPr="000C2AD1">
        <w:rPr>
          <w:rFonts w:ascii="Arial" w:hAnsi="Arial" w:cs="Arial"/>
        </w:rPr>
        <w:t>JPA with spring data repository model.</w:t>
      </w:r>
    </w:p>
    <w:p w:rsidR="004E2C76" w:rsidRDefault="00EF46A2" w:rsidP="00E74736">
      <w:pPr>
        <w:spacing w:line="257" w:lineRule="auto"/>
        <w:rPr>
          <w:rFonts w:ascii="Arial" w:hAnsi="Arial" w:cs="Arial"/>
          <w:b/>
          <w:u w:val="single"/>
        </w:rPr>
      </w:pPr>
      <w:r w:rsidRPr="00AB4BDA">
        <w:rPr>
          <w:b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57D845" wp14:editId="4A10A60F">
                <wp:simplePos x="0" y="0"/>
                <wp:positionH relativeFrom="margin">
                  <wp:posOffset>9525</wp:posOffset>
                </wp:positionH>
                <wp:positionV relativeFrom="paragraph">
                  <wp:posOffset>340360</wp:posOffset>
                </wp:positionV>
                <wp:extent cx="5762625" cy="3590925"/>
                <wp:effectExtent l="57150" t="38100" r="85725" b="104775"/>
                <wp:wrapTopAndBottom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3590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F4F" w:rsidRPr="006C7324" w:rsidRDefault="00374F4F" w:rsidP="00374F4F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601684B4" wp14:editId="5AEDD850">
                                  <wp:extent cx="4316140" cy="3060000"/>
                                  <wp:effectExtent l="0" t="0" r="8255" b="7620"/>
                                  <wp:docPr id="41" name="Picture 41" descr="https://www.guru99.com/images/1/122118_0445_MVCTutorial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www.guru99.com/images/1/122118_0445_MVCTutorial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6140" cy="30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7D845" id="Rectangle 3" o:spid="_x0000_s1027" style="position:absolute;margin-left:.75pt;margin-top:26.8pt;width:453.75pt;height:282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74F4F" w:rsidRPr="006C7324" w:rsidRDefault="00374F4F" w:rsidP="00374F4F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601684B4" wp14:editId="5AEDD850">
                            <wp:extent cx="4316140" cy="3060000"/>
                            <wp:effectExtent l="0" t="0" r="8255" b="7620"/>
                            <wp:docPr id="41" name="Picture 41" descr="https://www.guru99.com/images/1/122118_0445_MVCTutorial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www.guru99.com/images/1/122118_0445_MVCTutorial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6140" cy="30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336B5">
        <w:rPr>
          <w:rFonts w:ascii="Arial" w:hAnsi="Arial" w:cs="Arial"/>
          <w:b/>
          <w:u w:val="single"/>
        </w:rPr>
        <w:t>MVC Architecture</w:t>
      </w:r>
      <w:r w:rsidR="00657E71">
        <w:rPr>
          <w:rFonts w:ascii="Arial" w:hAnsi="Arial" w:cs="Arial"/>
          <w:b/>
          <w:u w:val="single"/>
        </w:rPr>
        <w:t xml:space="preserve"> Diagram</w:t>
      </w:r>
    </w:p>
    <w:p w:rsidR="00A263BE" w:rsidRDefault="00A263BE" w:rsidP="00E74736">
      <w:pPr>
        <w:spacing w:line="257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Application Architecture Diagram</w:t>
      </w:r>
    </w:p>
    <w:p w:rsidR="00BF1BDF" w:rsidRDefault="00BF1BDF" w:rsidP="00E74736">
      <w:pPr>
        <w:spacing w:line="257" w:lineRule="auto"/>
        <w:rPr>
          <w:rFonts w:ascii="Arial" w:hAnsi="Arial" w:cs="Arial"/>
          <w:b/>
          <w:u w:val="single"/>
        </w:rPr>
      </w:pPr>
      <w:r w:rsidRPr="00AB4BDA">
        <w:rPr>
          <w:b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8B4EB4" wp14:editId="5957598F">
                <wp:simplePos x="0" y="0"/>
                <wp:positionH relativeFrom="margin">
                  <wp:posOffset>0</wp:posOffset>
                </wp:positionH>
                <wp:positionV relativeFrom="paragraph">
                  <wp:posOffset>228600</wp:posOffset>
                </wp:positionV>
                <wp:extent cx="5543550" cy="3638550"/>
                <wp:effectExtent l="57150" t="38100" r="76200" b="95250"/>
                <wp:wrapTopAndBottom/>
                <wp:docPr id="1904239876" name="Rectangle 1904239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3638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1BDF" w:rsidRPr="006C7324" w:rsidRDefault="00BF1BDF" w:rsidP="00BF1BDF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 w:rsidRPr="00E632C5">
                              <w:rPr>
                                <w:rFonts w:ascii="Arial" w:hAnsi="Arial" w:cs="Arial"/>
                                <w:b/>
                                <w:noProof/>
                                <w:u w:val="single"/>
                                <w:lang w:val="en-IN" w:eastAsia="en-IN"/>
                              </w:rPr>
                              <w:drawing>
                                <wp:inline distT="0" distB="0" distL="0" distR="0" wp14:anchorId="67683481" wp14:editId="23B31EB1">
                                  <wp:extent cx="3994695" cy="3139501"/>
                                  <wp:effectExtent l="0" t="0" r="6350" b="3810"/>
                                  <wp:docPr id="6" name="Picture 5" descr="https://1.bp.blogspot.com/-PIbPpPIzkIA/Xwfy3JShvQI/AAAAAAAAH_M/O8N2xbXfqtsGH7jQdfpC9f3GvtKYvT_CACLcBGAsYHQ/s1600/Screenshot%2B06-27-2020%2B22.27.5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5" descr="https://1.bp.blogspot.com/-PIbPpPIzkIA/Xwfy3JShvQI/AAAAAAAAH_M/O8N2xbXfqtsGH7jQdfpC9f3GvtKYvT_CACLcBGAsYHQ/s1600/Screenshot%2B06-27-2020%2B22.27.59.png"/>
                                          <pic:cNvPicPr/>
                                        </pic:nvPicPr>
                                        <pic:blipFill rotWithShape="1"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8" t="24586" r="575" b="18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4695" cy="3139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B4EB4" id="Rectangle 1904239876" o:spid="_x0000_s1028" style="position:absolute;margin-left:0;margin-top:18pt;width:436.5pt;height:286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BF1BDF" w:rsidRPr="006C7324" w:rsidRDefault="00BF1BDF" w:rsidP="00BF1BDF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 w:rsidRPr="00E632C5">
                        <w:rPr>
                          <w:rFonts w:ascii="Arial" w:hAnsi="Arial" w:cs="Arial"/>
                          <w:b/>
                          <w:noProof/>
                          <w:u w:val="single"/>
                          <w:lang w:val="en-IN" w:eastAsia="en-IN"/>
                        </w:rPr>
                        <w:drawing>
                          <wp:inline distT="0" distB="0" distL="0" distR="0" wp14:anchorId="67683481" wp14:editId="23B31EB1">
                            <wp:extent cx="3994695" cy="3139501"/>
                            <wp:effectExtent l="0" t="0" r="6350" b="3810"/>
                            <wp:docPr id="6" name="Picture 5" descr="https://1.bp.blogspot.com/-PIbPpPIzkIA/Xwfy3JShvQI/AAAAAAAAH_M/O8N2xbXfqtsGH7jQdfpC9f3GvtKYvT_CACLcBGAsYHQ/s1600/Screenshot%2B06-27-2020%2B22.27.5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5" descr="https://1.bp.blogspot.com/-PIbPpPIzkIA/Xwfy3JShvQI/AAAAAAAAH_M/O8N2xbXfqtsGH7jQdfpC9f3GvtKYvT_CACLcBGAsYHQ/s1600/Screenshot%2B06-27-2020%2B22.27.59.png"/>
                                    <pic:cNvPicPr/>
                                  </pic:nvPicPr>
                                  <pic:blipFill rotWithShape="1"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8" t="24586" r="575" b="18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994695" cy="3139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BF1BDF" w:rsidRDefault="00BF1BDF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AC6D2C" w:rsidRDefault="00AC6D2C" w:rsidP="00E74736">
      <w:pPr>
        <w:spacing w:line="257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Database per Tenant Architecture View</w:t>
      </w:r>
    </w:p>
    <w:p w:rsidR="00A263BE" w:rsidRDefault="00A263BE" w:rsidP="00E74736">
      <w:pPr>
        <w:spacing w:line="257" w:lineRule="auto"/>
        <w:rPr>
          <w:rFonts w:ascii="Arial" w:hAnsi="Arial" w:cs="Arial"/>
          <w:b/>
          <w:u w:val="single"/>
        </w:rPr>
      </w:pPr>
      <w:r w:rsidRPr="00AB4BDA">
        <w:rPr>
          <w:b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D65889" wp14:editId="750F8AD5">
                <wp:simplePos x="0" y="0"/>
                <wp:positionH relativeFrom="margin">
                  <wp:posOffset>0</wp:posOffset>
                </wp:positionH>
                <wp:positionV relativeFrom="paragraph">
                  <wp:posOffset>231140</wp:posOffset>
                </wp:positionV>
                <wp:extent cx="5543550" cy="3476625"/>
                <wp:effectExtent l="57150" t="38100" r="76200" b="104775"/>
                <wp:wrapTopAndBottom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3476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3BE" w:rsidRPr="006C7324" w:rsidRDefault="00617E6A" w:rsidP="00A263BE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A897382" wp14:editId="16211001">
                                  <wp:extent cx="2181225" cy="2985770"/>
                                  <wp:effectExtent l="0" t="0" r="9525" b="5080"/>
                                  <wp:docPr id="1904239873" name="Picture 1904239873" descr="Image for pos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Image for pos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665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457" cy="29860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65889" id="Rectangle 42" o:spid="_x0000_s1029" style="position:absolute;margin-left:0;margin-top:18.2pt;width:436.5pt;height:273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A263BE" w:rsidRPr="006C7324" w:rsidRDefault="00617E6A" w:rsidP="00A263BE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A897382" wp14:editId="16211001">
                            <wp:extent cx="2181225" cy="2985770"/>
                            <wp:effectExtent l="0" t="0" r="9525" b="5080"/>
                            <wp:docPr id="1904239873" name="Picture 1904239873" descr="Image for pos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Image for pos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665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81457" cy="29860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5D0FB4" w:rsidRPr="00044FCB" w:rsidRDefault="005D0FB4" w:rsidP="005D0FB4">
      <w:pPr>
        <w:pStyle w:val="ListParagraph"/>
        <w:spacing w:line="480" w:lineRule="auto"/>
        <w:ind w:left="0"/>
        <w:rPr>
          <w:rFonts w:ascii="Arial" w:eastAsia="Calibri" w:hAnsi="Arial" w:cs="Arial"/>
          <w:b/>
          <w:u w:val="single"/>
          <w:lang w:val="en-IN"/>
        </w:rPr>
      </w:pPr>
      <w:r w:rsidRPr="00044FCB">
        <w:rPr>
          <w:b/>
          <w:noProof/>
          <w:u w:val="single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269587" wp14:editId="53431D28">
                <wp:simplePos x="0" y="0"/>
                <wp:positionH relativeFrom="margin">
                  <wp:posOffset>28575</wp:posOffset>
                </wp:positionH>
                <wp:positionV relativeFrom="paragraph">
                  <wp:posOffset>352425</wp:posOffset>
                </wp:positionV>
                <wp:extent cx="6219825" cy="3962400"/>
                <wp:effectExtent l="57150" t="38100" r="85725" b="95250"/>
                <wp:wrapTopAndBottom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396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FB4" w:rsidRPr="006C7324" w:rsidRDefault="00653BAE" w:rsidP="005D0FB4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663DD5F" wp14:editId="63BCCE84">
                                  <wp:extent cx="5662295" cy="3324225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2295" cy="332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69587" id="Rectangle 48" o:spid="_x0000_s1030" style="position:absolute;margin-left:2.25pt;margin-top:27.75pt;width:489.75pt;height:31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5D0FB4" w:rsidRPr="006C7324" w:rsidRDefault="00653BAE" w:rsidP="005D0FB4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5663DD5F" wp14:editId="63BCCE84">
                            <wp:extent cx="5662295" cy="3324225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2295" cy="332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FB03C5">
        <w:rPr>
          <w:rFonts w:ascii="Arial" w:eastAsia="Calibri" w:hAnsi="Arial" w:cs="Arial"/>
          <w:b/>
          <w:u w:val="single"/>
          <w:lang w:val="en-IN"/>
        </w:rPr>
        <w:t>tenant_1 – Add New Employee &amp; Employees List View</w:t>
      </w:r>
    </w:p>
    <w:p w:rsidR="00D7382A" w:rsidRDefault="00D7382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932D00" w:rsidRDefault="00932D00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B4096A" w:rsidRDefault="00B4096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932D00" w:rsidRPr="00044FCB" w:rsidRDefault="00932D00" w:rsidP="00932D00">
      <w:pPr>
        <w:pStyle w:val="ListParagraph"/>
        <w:spacing w:line="480" w:lineRule="auto"/>
        <w:ind w:left="0"/>
        <w:rPr>
          <w:rFonts w:ascii="Arial" w:eastAsia="Calibri" w:hAnsi="Arial" w:cs="Arial"/>
          <w:b/>
          <w:u w:val="single"/>
          <w:lang w:val="en-IN"/>
        </w:rPr>
      </w:pPr>
      <w:r w:rsidRPr="00044FCB">
        <w:rPr>
          <w:b/>
          <w:noProof/>
          <w:u w:val="single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DB5E9A1" wp14:editId="56D0A300">
                <wp:simplePos x="0" y="0"/>
                <wp:positionH relativeFrom="margin">
                  <wp:posOffset>28575</wp:posOffset>
                </wp:positionH>
                <wp:positionV relativeFrom="paragraph">
                  <wp:posOffset>352425</wp:posOffset>
                </wp:positionV>
                <wp:extent cx="6219825" cy="3962400"/>
                <wp:effectExtent l="57150" t="38100" r="85725" b="9525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396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2D00" w:rsidRPr="006C7324" w:rsidRDefault="008144CB" w:rsidP="00932D00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DCAE6E0" wp14:editId="14DA8A31">
                                  <wp:extent cx="5662295" cy="3286125"/>
                                  <wp:effectExtent l="0" t="0" r="0" b="952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2295" cy="3286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5E9A1" id="Rectangle 2" o:spid="_x0000_s1031" style="position:absolute;margin-left:2.25pt;margin-top:27.75pt;width:489.75pt;height:3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932D00" w:rsidRPr="006C7324" w:rsidRDefault="008144CB" w:rsidP="00932D00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DCAE6E0" wp14:editId="14DA8A31">
                            <wp:extent cx="5662295" cy="3286125"/>
                            <wp:effectExtent l="0" t="0" r="0" b="952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2295" cy="3286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9E2407">
        <w:rPr>
          <w:rFonts w:ascii="Arial" w:eastAsia="Calibri" w:hAnsi="Arial" w:cs="Arial"/>
          <w:b/>
          <w:u w:val="single"/>
          <w:lang w:val="en-IN"/>
        </w:rPr>
        <w:t>tenant_2</w:t>
      </w:r>
      <w:r>
        <w:rPr>
          <w:rFonts w:ascii="Arial" w:eastAsia="Calibri" w:hAnsi="Arial" w:cs="Arial"/>
          <w:b/>
          <w:u w:val="single"/>
          <w:lang w:val="en-IN"/>
        </w:rPr>
        <w:t xml:space="preserve"> – Add New Employee &amp; Employees List View</w:t>
      </w:r>
    </w:p>
    <w:p w:rsidR="00932D00" w:rsidRDefault="00932D00" w:rsidP="00932D00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932D00" w:rsidRDefault="00932D00" w:rsidP="00932D00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932D00" w:rsidRDefault="00932D00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Pr="00044FCB" w:rsidRDefault="00A522A6" w:rsidP="00A522A6">
      <w:pPr>
        <w:pStyle w:val="ListParagraph"/>
        <w:spacing w:line="480" w:lineRule="auto"/>
        <w:ind w:left="0"/>
        <w:rPr>
          <w:rFonts w:ascii="Arial" w:eastAsia="Calibri" w:hAnsi="Arial" w:cs="Arial"/>
          <w:b/>
          <w:u w:val="single"/>
          <w:lang w:val="en-IN"/>
        </w:rPr>
      </w:pPr>
      <w:r w:rsidRPr="00044FCB">
        <w:rPr>
          <w:b/>
          <w:noProof/>
          <w:u w:val="single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B5E9A1" wp14:editId="56D0A300">
                <wp:simplePos x="0" y="0"/>
                <wp:positionH relativeFrom="margin">
                  <wp:posOffset>28575</wp:posOffset>
                </wp:positionH>
                <wp:positionV relativeFrom="paragraph">
                  <wp:posOffset>352425</wp:posOffset>
                </wp:positionV>
                <wp:extent cx="6219825" cy="3962400"/>
                <wp:effectExtent l="57150" t="38100" r="85725" b="9525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396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2A6" w:rsidRPr="006C7324" w:rsidRDefault="00555F70" w:rsidP="00A522A6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24D9A8A6" wp14:editId="7B5F33F6">
                                  <wp:extent cx="5662295" cy="340995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229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5E9A1" id="Rectangle 5" o:spid="_x0000_s1032" style="position:absolute;margin-left:2.25pt;margin-top:27.75pt;width:489.75pt;height:31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A522A6" w:rsidRPr="006C7324" w:rsidRDefault="00555F70" w:rsidP="00A522A6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24D9A8A6" wp14:editId="7B5F33F6">
                            <wp:extent cx="5662295" cy="340995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229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9D10F1">
        <w:rPr>
          <w:rFonts w:ascii="Arial" w:eastAsia="Calibri" w:hAnsi="Arial" w:cs="Arial"/>
          <w:b/>
          <w:u w:val="single"/>
          <w:lang w:val="en-IN"/>
        </w:rPr>
        <w:t>tenant_3</w:t>
      </w:r>
      <w:r>
        <w:rPr>
          <w:rFonts w:ascii="Arial" w:eastAsia="Calibri" w:hAnsi="Arial" w:cs="Arial"/>
          <w:b/>
          <w:u w:val="single"/>
          <w:lang w:val="en-IN"/>
        </w:rPr>
        <w:t xml:space="preserve"> – Add New Employee &amp; Employees List View</w:t>
      </w:r>
    </w:p>
    <w:p w:rsidR="00A522A6" w:rsidRDefault="00A522A6" w:rsidP="00A522A6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A522A6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522A6" w:rsidRDefault="00A522A6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31646F" w:rsidRDefault="0031646F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Multi-tenant Database </w:t>
      </w:r>
      <w:r w:rsidR="00573E28">
        <w:rPr>
          <w:rFonts w:ascii="Arial" w:hAnsi="Arial" w:cs="Arial"/>
          <w:b/>
          <w:u w:val="single"/>
        </w:rPr>
        <w:t>View:</w:t>
      </w:r>
    </w:p>
    <w:p w:rsidR="00852BCA" w:rsidRDefault="00852BCA" w:rsidP="0074590C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044FCB">
        <w:rPr>
          <w:b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C8BDD5" wp14:editId="57276706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6391275" cy="4705350"/>
                <wp:effectExtent l="57150" t="38100" r="85725" b="95250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4705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BCA" w:rsidRPr="006C7324" w:rsidRDefault="00852BCA" w:rsidP="00852BCA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6C3EF5D" wp14:editId="249575A7">
                                  <wp:extent cx="5829300" cy="417195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300" cy="417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8BDD5" id="Rectangle 11" o:spid="_x0000_s1033" style="position:absolute;left:0;text-align:left;margin-left:0;margin-top:16.5pt;width:503.25pt;height:370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852BCA" w:rsidRPr="006C7324" w:rsidRDefault="00852BCA" w:rsidP="00852BCA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6C3EF5D" wp14:editId="249575A7">
                            <wp:extent cx="5829300" cy="417195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300" cy="417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sectPr w:rsidR="00852BCA" w:rsidSect="00A87BD2">
      <w:footerReference w:type="default" r:id="rId31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FF6" w:rsidRDefault="00387FF6">
      <w:r>
        <w:separator/>
      </w:r>
    </w:p>
  </w:endnote>
  <w:endnote w:type="continuationSeparator" w:id="0">
    <w:p w:rsidR="00387FF6" w:rsidRDefault="00387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614E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</w:p>
  <w:p w:rsidR="00CA614E" w:rsidRPr="006D7D65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D01A8B" wp14:editId="3C96F866">
              <wp:simplePos x="0" y="0"/>
              <wp:positionH relativeFrom="column">
                <wp:posOffset>1528843</wp:posOffset>
              </wp:positionH>
              <wp:positionV relativeFrom="paragraph">
                <wp:posOffset>154143</wp:posOffset>
              </wp:positionV>
              <wp:extent cx="4274289" cy="276447"/>
              <wp:effectExtent l="0" t="0" r="0" b="952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4289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6D7D65" w:rsidRDefault="00CA614E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KGISL-GSS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 xml:space="preserve"> (C) Copyright (</w:t>
                          </w: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202</w:t>
                          </w:r>
                          <w:r w:rsidR="00042EF6">
                            <w:rPr>
                              <w:rFonts w:ascii="Arial" w:hAnsi="Arial" w:cs="Arial"/>
                              <w:color w:val="000000"/>
                            </w:rPr>
                            <w:t>1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) All Rights Reserved</w:t>
                          </w:r>
                        </w:p>
                        <w:p w:rsidR="00CA614E" w:rsidRPr="001E0398" w:rsidRDefault="00CA614E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01A8B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034" type="#_x0000_t202" style="position:absolute;left:0;text-align:left;margin-left:120.4pt;margin-top:12.15pt;width:336.5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LtgIAALw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" filled="f" stroked="f">
              <v:textbox>
                <w:txbxContent>
                  <w:p w:rsidR="00CA614E" w:rsidRPr="006D7D65" w:rsidRDefault="00CA614E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KGISL-GSS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 xml:space="preserve"> (C) Copyright (</w:t>
                    </w:r>
                    <w:r>
                      <w:rPr>
                        <w:rFonts w:ascii="Arial" w:hAnsi="Arial" w:cs="Arial"/>
                        <w:color w:val="000000"/>
                      </w:rPr>
                      <w:t>202</w:t>
                    </w:r>
                    <w:r w:rsidR="00042EF6">
                      <w:rPr>
                        <w:rFonts w:ascii="Arial" w:hAnsi="Arial" w:cs="Arial"/>
                        <w:color w:val="000000"/>
                      </w:rPr>
                      <w:t>1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>) All Rights Reserved</w:t>
                    </w:r>
                  </w:p>
                  <w:p w:rsidR="00CA614E" w:rsidRPr="001E0398" w:rsidRDefault="00CA614E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EB93D" wp14:editId="51754475">
              <wp:simplePos x="0" y="0"/>
              <wp:positionH relativeFrom="column">
                <wp:posOffset>-419100</wp:posOffset>
              </wp:positionH>
              <wp:positionV relativeFrom="paragraph">
                <wp:posOffset>-219710</wp:posOffset>
              </wp:positionV>
              <wp:extent cx="1308100" cy="1152525"/>
              <wp:effectExtent l="0" t="0" r="0" b="952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1152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1E0398" w:rsidRDefault="00CA614E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val="en-IN" w:eastAsia="en-IN"/>
                            </w:rPr>
                            <w:drawing>
                              <wp:inline distT="0" distB="0" distL="0" distR="0">
                                <wp:extent cx="1106081" cy="886147"/>
                                <wp:effectExtent l="0" t="0" r="0" b="0"/>
                                <wp:docPr id="36" name="Picture 36" descr="https://companies.naukri.com/kgisl-gss-jobs/wp-content/uploads/sites/29089/2019/05/KGISL-OG-TAG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https://companies.naukri.com/kgisl-gss-jobs/wp-content/uploads/sites/29089/2019/05/KGISL-OG-TAG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61116" cy="9302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EB93D" id="_x0000_s1035" type="#_x0000_t202" style="position:absolute;left:0;text-align:left;margin-left:-33pt;margin-top:-17.3pt;width:10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" filled="f" stroked="f">
              <v:textbox>
                <w:txbxContent>
                  <w:p w:rsidR="00CA614E" w:rsidRPr="001E0398" w:rsidRDefault="00CA614E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val="en-IN" w:eastAsia="en-IN"/>
                      </w:rPr>
                      <w:drawing>
                        <wp:inline distT="0" distB="0" distL="0" distR="0">
                          <wp:extent cx="1106081" cy="886147"/>
                          <wp:effectExtent l="0" t="0" r="0" b="0"/>
                          <wp:docPr id="36" name="Picture 36" descr="https://companies.naukri.com/kgisl-gss-jobs/wp-content/uploads/sites/29089/2019/05/KGISL-OG-TAG-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 descr="https://companies.naukri.com/kgisl-gss-jobs/wp-content/uploads/sites/29089/2019/05/KGISL-OG-TAG-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61116" cy="930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5EF76" id="Rectangle 12" o:spid="_x0000_s1026" style="position:absolute;margin-left:-21.3pt;margin-top:-18.8pt;width:556.1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</w:p>
  <w:p w:rsidR="00CA614E" w:rsidRPr="006D7D65" w:rsidRDefault="00CA614E" w:rsidP="002D2E2F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CA614E" w:rsidRDefault="00CA614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FF6" w:rsidRDefault="00387FF6">
      <w:r>
        <w:separator/>
      </w:r>
    </w:p>
  </w:footnote>
  <w:footnote w:type="continuationSeparator" w:id="0">
    <w:p w:rsidR="00387FF6" w:rsidRDefault="00387F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33A34"/>
    <w:multiLevelType w:val="multilevel"/>
    <w:tmpl w:val="6202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36C11"/>
    <w:multiLevelType w:val="hybridMultilevel"/>
    <w:tmpl w:val="2C841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23BE3"/>
    <w:multiLevelType w:val="hybridMultilevel"/>
    <w:tmpl w:val="65A6EDF2"/>
    <w:lvl w:ilvl="0" w:tplc="DF56A7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231969"/>
    <w:multiLevelType w:val="hybridMultilevel"/>
    <w:tmpl w:val="095A186E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0123EEB"/>
    <w:multiLevelType w:val="hybridMultilevel"/>
    <w:tmpl w:val="E47E72C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8941B11"/>
    <w:multiLevelType w:val="hybridMultilevel"/>
    <w:tmpl w:val="5F28E4E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A65A59"/>
    <w:multiLevelType w:val="hybridMultilevel"/>
    <w:tmpl w:val="1B74A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A6213"/>
    <w:multiLevelType w:val="hybridMultilevel"/>
    <w:tmpl w:val="8F4CF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4464F5"/>
    <w:multiLevelType w:val="multilevel"/>
    <w:tmpl w:val="C8784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7E029F"/>
    <w:multiLevelType w:val="hybridMultilevel"/>
    <w:tmpl w:val="60087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502366"/>
    <w:multiLevelType w:val="hybridMultilevel"/>
    <w:tmpl w:val="6478A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1909BB"/>
    <w:multiLevelType w:val="hybridMultilevel"/>
    <w:tmpl w:val="F33C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D33E0F"/>
    <w:multiLevelType w:val="hybridMultilevel"/>
    <w:tmpl w:val="E6608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DC2918"/>
    <w:multiLevelType w:val="hybridMultilevel"/>
    <w:tmpl w:val="67F0D03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B11085"/>
    <w:multiLevelType w:val="hybridMultilevel"/>
    <w:tmpl w:val="2ACC3F40"/>
    <w:lvl w:ilvl="0" w:tplc="E4B0C2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040A68"/>
    <w:multiLevelType w:val="hybridMultilevel"/>
    <w:tmpl w:val="F28A2A2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3906DD"/>
    <w:multiLevelType w:val="hybridMultilevel"/>
    <w:tmpl w:val="ECA2A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5E30FC"/>
    <w:multiLevelType w:val="hybridMultilevel"/>
    <w:tmpl w:val="FB62A734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5EAB12BA"/>
    <w:multiLevelType w:val="multilevel"/>
    <w:tmpl w:val="5CBE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004525A"/>
    <w:multiLevelType w:val="multilevel"/>
    <w:tmpl w:val="1154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6D7974"/>
    <w:multiLevelType w:val="hybridMultilevel"/>
    <w:tmpl w:val="59046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654BCD"/>
    <w:multiLevelType w:val="hybridMultilevel"/>
    <w:tmpl w:val="95208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53472C"/>
    <w:multiLevelType w:val="hybridMultilevel"/>
    <w:tmpl w:val="5CCC6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160EBC"/>
    <w:multiLevelType w:val="hybridMultilevel"/>
    <w:tmpl w:val="F7562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8"/>
  </w:num>
  <w:num w:numId="4">
    <w:abstractNumId w:val="9"/>
  </w:num>
  <w:num w:numId="5">
    <w:abstractNumId w:val="22"/>
  </w:num>
  <w:num w:numId="6">
    <w:abstractNumId w:val="2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0"/>
  </w:num>
  <w:num w:numId="10">
    <w:abstractNumId w:val="23"/>
  </w:num>
  <w:num w:numId="11">
    <w:abstractNumId w:val="2"/>
  </w:num>
  <w:num w:numId="12">
    <w:abstractNumId w:val="13"/>
  </w:num>
  <w:num w:numId="13">
    <w:abstractNumId w:val="4"/>
  </w:num>
  <w:num w:numId="14">
    <w:abstractNumId w:val="5"/>
  </w:num>
  <w:num w:numId="15">
    <w:abstractNumId w:val="14"/>
  </w:num>
  <w:num w:numId="16">
    <w:abstractNumId w:val="7"/>
  </w:num>
  <w:num w:numId="17">
    <w:abstractNumId w:val="12"/>
  </w:num>
  <w:num w:numId="18">
    <w:abstractNumId w:val="16"/>
  </w:num>
  <w:num w:numId="19">
    <w:abstractNumId w:val="8"/>
  </w:num>
  <w:num w:numId="20">
    <w:abstractNumId w:val="17"/>
  </w:num>
  <w:num w:numId="21">
    <w:abstractNumId w:val="3"/>
  </w:num>
  <w:num w:numId="22">
    <w:abstractNumId w:val="6"/>
  </w:num>
  <w:num w:numId="23">
    <w:abstractNumId w:val="21"/>
  </w:num>
  <w:num w:numId="24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167"/>
    <w:rsid w:val="00000E96"/>
    <w:rsid w:val="00002F88"/>
    <w:rsid w:val="000058F1"/>
    <w:rsid w:val="00006E7E"/>
    <w:rsid w:val="000071F7"/>
    <w:rsid w:val="0001066B"/>
    <w:rsid w:val="00013C95"/>
    <w:rsid w:val="00016D7A"/>
    <w:rsid w:val="0001762B"/>
    <w:rsid w:val="0001790A"/>
    <w:rsid w:val="000210D9"/>
    <w:rsid w:val="0002111E"/>
    <w:rsid w:val="00025F25"/>
    <w:rsid w:val="000263B8"/>
    <w:rsid w:val="00027465"/>
    <w:rsid w:val="000302E2"/>
    <w:rsid w:val="00037AE4"/>
    <w:rsid w:val="00042EF6"/>
    <w:rsid w:val="00044FCB"/>
    <w:rsid w:val="0005275C"/>
    <w:rsid w:val="00053D5C"/>
    <w:rsid w:val="00054777"/>
    <w:rsid w:val="000571FA"/>
    <w:rsid w:val="0006128E"/>
    <w:rsid w:val="0006440E"/>
    <w:rsid w:val="00064428"/>
    <w:rsid w:val="000700BE"/>
    <w:rsid w:val="0007142F"/>
    <w:rsid w:val="00072FB8"/>
    <w:rsid w:val="00073687"/>
    <w:rsid w:val="00076916"/>
    <w:rsid w:val="00081922"/>
    <w:rsid w:val="00085085"/>
    <w:rsid w:val="00085AAC"/>
    <w:rsid w:val="00085B55"/>
    <w:rsid w:val="00086D56"/>
    <w:rsid w:val="00087B33"/>
    <w:rsid w:val="00092409"/>
    <w:rsid w:val="000963EE"/>
    <w:rsid w:val="00096BDA"/>
    <w:rsid w:val="00097CA5"/>
    <w:rsid w:val="000A0B9C"/>
    <w:rsid w:val="000A3AB9"/>
    <w:rsid w:val="000A43FA"/>
    <w:rsid w:val="000A47FB"/>
    <w:rsid w:val="000B0D64"/>
    <w:rsid w:val="000B305B"/>
    <w:rsid w:val="000B3E29"/>
    <w:rsid w:val="000B7080"/>
    <w:rsid w:val="000C099E"/>
    <w:rsid w:val="000C274E"/>
    <w:rsid w:val="000C2AD1"/>
    <w:rsid w:val="000C3586"/>
    <w:rsid w:val="000C6CA1"/>
    <w:rsid w:val="000C6EA5"/>
    <w:rsid w:val="000C70AA"/>
    <w:rsid w:val="000C7B39"/>
    <w:rsid w:val="000D2998"/>
    <w:rsid w:val="000D418E"/>
    <w:rsid w:val="000D61C1"/>
    <w:rsid w:val="000E0BCD"/>
    <w:rsid w:val="000E269F"/>
    <w:rsid w:val="000E3547"/>
    <w:rsid w:val="000E46FE"/>
    <w:rsid w:val="000F1ABD"/>
    <w:rsid w:val="000F4822"/>
    <w:rsid w:val="000F4F56"/>
    <w:rsid w:val="0010514A"/>
    <w:rsid w:val="00105846"/>
    <w:rsid w:val="0010652D"/>
    <w:rsid w:val="00110CC5"/>
    <w:rsid w:val="00110F6B"/>
    <w:rsid w:val="001112E4"/>
    <w:rsid w:val="001118D3"/>
    <w:rsid w:val="00111CA7"/>
    <w:rsid w:val="00112B87"/>
    <w:rsid w:val="00113A6F"/>
    <w:rsid w:val="00116154"/>
    <w:rsid w:val="00120292"/>
    <w:rsid w:val="00123237"/>
    <w:rsid w:val="00123D65"/>
    <w:rsid w:val="001252EF"/>
    <w:rsid w:val="00132B5B"/>
    <w:rsid w:val="001337D6"/>
    <w:rsid w:val="001351ED"/>
    <w:rsid w:val="00136211"/>
    <w:rsid w:val="00141EB8"/>
    <w:rsid w:val="00142532"/>
    <w:rsid w:val="0014451A"/>
    <w:rsid w:val="001446A2"/>
    <w:rsid w:val="0014709F"/>
    <w:rsid w:val="001541C4"/>
    <w:rsid w:val="00156EEC"/>
    <w:rsid w:val="00157A08"/>
    <w:rsid w:val="001605D5"/>
    <w:rsid w:val="001616D4"/>
    <w:rsid w:val="00161B19"/>
    <w:rsid w:val="00161B32"/>
    <w:rsid w:val="00162716"/>
    <w:rsid w:val="0016342F"/>
    <w:rsid w:val="00166470"/>
    <w:rsid w:val="00167BBB"/>
    <w:rsid w:val="0017001E"/>
    <w:rsid w:val="00170756"/>
    <w:rsid w:val="00177D82"/>
    <w:rsid w:val="00177DDF"/>
    <w:rsid w:val="00180395"/>
    <w:rsid w:val="00180C9E"/>
    <w:rsid w:val="00183A64"/>
    <w:rsid w:val="001844EB"/>
    <w:rsid w:val="001955E9"/>
    <w:rsid w:val="00196EBE"/>
    <w:rsid w:val="001A17BC"/>
    <w:rsid w:val="001A212C"/>
    <w:rsid w:val="001A4E7B"/>
    <w:rsid w:val="001A5117"/>
    <w:rsid w:val="001A6197"/>
    <w:rsid w:val="001B4267"/>
    <w:rsid w:val="001B6C06"/>
    <w:rsid w:val="001C0B2D"/>
    <w:rsid w:val="001C2B99"/>
    <w:rsid w:val="001C3791"/>
    <w:rsid w:val="001C3E2F"/>
    <w:rsid w:val="001C583D"/>
    <w:rsid w:val="001C7623"/>
    <w:rsid w:val="001D41C7"/>
    <w:rsid w:val="001D4728"/>
    <w:rsid w:val="001D64B3"/>
    <w:rsid w:val="001D7371"/>
    <w:rsid w:val="001E0398"/>
    <w:rsid w:val="001E0EB4"/>
    <w:rsid w:val="001E1E0C"/>
    <w:rsid w:val="001E2F23"/>
    <w:rsid w:val="001E4DF5"/>
    <w:rsid w:val="001E4EC8"/>
    <w:rsid w:val="001E71C0"/>
    <w:rsid w:val="001F07EB"/>
    <w:rsid w:val="001F230C"/>
    <w:rsid w:val="001F30D6"/>
    <w:rsid w:val="001F3529"/>
    <w:rsid w:val="001F5F55"/>
    <w:rsid w:val="001F7BC0"/>
    <w:rsid w:val="00200540"/>
    <w:rsid w:val="00201A2E"/>
    <w:rsid w:val="00213FFD"/>
    <w:rsid w:val="00214A25"/>
    <w:rsid w:val="00215348"/>
    <w:rsid w:val="002208C4"/>
    <w:rsid w:val="002208D0"/>
    <w:rsid w:val="00220A22"/>
    <w:rsid w:val="00220ECA"/>
    <w:rsid w:val="002234FF"/>
    <w:rsid w:val="002238EA"/>
    <w:rsid w:val="002244B2"/>
    <w:rsid w:val="00225400"/>
    <w:rsid w:val="00225939"/>
    <w:rsid w:val="002403A0"/>
    <w:rsid w:val="002432D3"/>
    <w:rsid w:val="002434A6"/>
    <w:rsid w:val="002442EC"/>
    <w:rsid w:val="00251B35"/>
    <w:rsid w:val="00251FCD"/>
    <w:rsid w:val="00253233"/>
    <w:rsid w:val="00255D98"/>
    <w:rsid w:val="002615C4"/>
    <w:rsid w:val="00261796"/>
    <w:rsid w:val="00266C68"/>
    <w:rsid w:val="002678BE"/>
    <w:rsid w:val="002706DD"/>
    <w:rsid w:val="0027143E"/>
    <w:rsid w:val="0027205B"/>
    <w:rsid w:val="0027626D"/>
    <w:rsid w:val="00277ADB"/>
    <w:rsid w:val="00281B4D"/>
    <w:rsid w:val="002824AE"/>
    <w:rsid w:val="00284CD0"/>
    <w:rsid w:val="002850A4"/>
    <w:rsid w:val="002855BC"/>
    <w:rsid w:val="00290938"/>
    <w:rsid w:val="00291F50"/>
    <w:rsid w:val="002921FE"/>
    <w:rsid w:val="00292EB1"/>
    <w:rsid w:val="002954B3"/>
    <w:rsid w:val="002A11E4"/>
    <w:rsid w:val="002A1682"/>
    <w:rsid w:val="002A2178"/>
    <w:rsid w:val="002A435F"/>
    <w:rsid w:val="002A654D"/>
    <w:rsid w:val="002A7C76"/>
    <w:rsid w:val="002B2DEA"/>
    <w:rsid w:val="002B4007"/>
    <w:rsid w:val="002B54A1"/>
    <w:rsid w:val="002C145A"/>
    <w:rsid w:val="002C525E"/>
    <w:rsid w:val="002C5AED"/>
    <w:rsid w:val="002C7FAA"/>
    <w:rsid w:val="002D2022"/>
    <w:rsid w:val="002D2E2F"/>
    <w:rsid w:val="002D463B"/>
    <w:rsid w:val="002D5520"/>
    <w:rsid w:val="002E2404"/>
    <w:rsid w:val="002E3A6F"/>
    <w:rsid w:val="002E5AF6"/>
    <w:rsid w:val="002E7E44"/>
    <w:rsid w:val="002F34E1"/>
    <w:rsid w:val="002F5486"/>
    <w:rsid w:val="00311146"/>
    <w:rsid w:val="0031250B"/>
    <w:rsid w:val="0031646F"/>
    <w:rsid w:val="00321111"/>
    <w:rsid w:val="00321BAF"/>
    <w:rsid w:val="0032216C"/>
    <w:rsid w:val="0032520C"/>
    <w:rsid w:val="0032643E"/>
    <w:rsid w:val="003275F2"/>
    <w:rsid w:val="00331F26"/>
    <w:rsid w:val="00332460"/>
    <w:rsid w:val="00333677"/>
    <w:rsid w:val="00333987"/>
    <w:rsid w:val="00334B8C"/>
    <w:rsid w:val="00336461"/>
    <w:rsid w:val="00336A1D"/>
    <w:rsid w:val="003379D6"/>
    <w:rsid w:val="00340035"/>
    <w:rsid w:val="00340E42"/>
    <w:rsid w:val="00343820"/>
    <w:rsid w:val="003506A7"/>
    <w:rsid w:val="00350DEB"/>
    <w:rsid w:val="003569BB"/>
    <w:rsid w:val="003569DC"/>
    <w:rsid w:val="00357063"/>
    <w:rsid w:val="0035750F"/>
    <w:rsid w:val="00357B91"/>
    <w:rsid w:val="0036664C"/>
    <w:rsid w:val="00373EA6"/>
    <w:rsid w:val="00374F4F"/>
    <w:rsid w:val="00377332"/>
    <w:rsid w:val="0038057F"/>
    <w:rsid w:val="0038132E"/>
    <w:rsid w:val="00383014"/>
    <w:rsid w:val="003835E5"/>
    <w:rsid w:val="00383FF7"/>
    <w:rsid w:val="003843EA"/>
    <w:rsid w:val="00386F89"/>
    <w:rsid w:val="00387FF6"/>
    <w:rsid w:val="00390884"/>
    <w:rsid w:val="003922AC"/>
    <w:rsid w:val="003951B2"/>
    <w:rsid w:val="00395555"/>
    <w:rsid w:val="003A0A75"/>
    <w:rsid w:val="003A6FDE"/>
    <w:rsid w:val="003A78C1"/>
    <w:rsid w:val="003A7A03"/>
    <w:rsid w:val="003A7A0F"/>
    <w:rsid w:val="003A7A76"/>
    <w:rsid w:val="003B06ED"/>
    <w:rsid w:val="003B0808"/>
    <w:rsid w:val="003B2B83"/>
    <w:rsid w:val="003C0E4B"/>
    <w:rsid w:val="003C18AC"/>
    <w:rsid w:val="003C251A"/>
    <w:rsid w:val="003C45CB"/>
    <w:rsid w:val="003C51F1"/>
    <w:rsid w:val="003D0180"/>
    <w:rsid w:val="003D0E05"/>
    <w:rsid w:val="003D225C"/>
    <w:rsid w:val="003D67F4"/>
    <w:rsid w:val="003D7085"/>
    <w:rsid w:val="003D7404"/>
    <w:rsid w:val="003D7C45"/>
    <w:rsid w:val="003E2CFA"/>
    <w:rsid w:val="003E46D9"/>
    <w:rsid w:val="003E780B"/>
    <w:rsid w:val="003F1B57"/>
    <w:rsid w:val="003F1F2F"/>
    <w:rsid w:val="003F320B"/>
    <w:rsid w:val="004001C9"/>
    <w:rsid w:val="00400E4E"/>
    <w:rsid w:val="00402748"/>
    <w:rsid w:val="004043E9"/>
    <w:rsid w:val="004060E8"/>
    <w:rsid w:val="00410E45"/>
    <w:rsid w:val="004134FB"/>
    <w:rsid w:val="00416318"/>
    <w:rsid w:val="004165E5"/>
    <w:rsid w:val="00417ED0"/>
    <w:rsid w:val="00421F85"/>
    <w:rsid w:val="0042496B"/>
    <w:rsid w:val="00424A5A"/>
    <w:rsid w:val="00430B96"/>
    <w:rsid w:val="00430D79"/>
    <w:rsid w:val="00436CFA"/>
    <w:rsid w:val="00436EDC"/>
    <w:rsid w:val="004413B9"/>
    <w:rsid w:val="00444B83"/>
    <w:rsid w:val="004457BC"/>
    <w:rsid w:val="004478A2"/>
    <w:rsid w:val="0045527E"/>
    <w:rsid w:val="004556E3"/>
    <w:rsid w:val="004569BD"/>
    <w:rsid w:val="00456B8A"/>
    <w:rsid w:val="004616C6"/>
    <w:rsid w:val="00472223"/>
    <w:rsid w:val="00474E31"/>
    <w:rsid w:val="00476EF6"/>
    <w:rsid w:val="0048001B"/>
    <w:rsid w:val="004822B8"/>
    <w:rsid w:val="00483455"/>
    <w:rsid w:val="00486629"/>
    <w:rsid w:val="00487308"/>
    <w:rsid w:val="00490C12"/>
    <w:rsid w:val="004912B2"/>
    <w:rsid w:val="00497748"/>
    <w:rsid w:val="00497BED"/>
    <w:rsid w:val="004A1D61"/>
    <w:rsid w:val="004A5941"/>
    <w:rsid w:val="004A61C2"/>
    <w:rsid w:val="004A73BF"/>
    <w:rsid w:val="004B4795"/>
    <w:rsid w:val="004B5F1D"/>
    <w:rsid w:val="004C4098"/>
    <w:rsid w:val="004C527A"/>
    <w:rsid w:val="004D3DF3"/>
    <w:rsid w:val="004D4326"/>
    <w:rsid w:val="004D6D17"/>
    <w:rsid w:val="004E06B0"/>
    <w:rsid w:val="004E18FD"/>
    <w:rsid w:val="004E2C76"/>
    <w:rsid w:val="004E5B3C"/>
    <w:rsid w:val="004F2C9E"/>
    <w:rsid w:val="004F35D5"/>
    <w:rsid w:val="004F6FD5"/>
    <w:rsid w:val="004F7CBE"/>
    <w:rsid w:val="0050082B"/>
    <w:rsid w:val="00501169"/>
    <w:rsid w:val="00502686"/>
    <w:rsid w:val="00503EC7"/>
    <w:rsid w:val="005044FE"/>
    <w:rsid w:val="005055ED"/>
    <w:rsid w:val="005070F7"/>
    <w:rsid w:val="00510656"/>
    <w:rsid w:val="00511142"/>
    <w:rsid w:val="00513AA1"/>
    <w:rsid w:val="0051580A"/>
    <w:rsid w:val="005171E9"/>
    <w:rsid w:val="00517233"/>
    <w:rsid w:val="005245F8"/>
    <w:rsid w:val="0052608D"/>
    <w:rsid w:val="00530752"/>
    <w:rsid w:val="005372FC"/>
    <w:rsid w:val="00541654"/>
    <w:rsid w:val="00543F1B"/>
    <w:rsid w:val="00546045"/>
    <w:rsid w:val="005466CF"/>
    <w:rsid w:val="005521D8"/>
    <w:rsid w:val="00553892"/>
    <w:rsid w:val="00555F70"/>
    <w:rsid w:val="0056055B"/>
    <w:rsid w:val="0056063E"/>
    <w:rsid w:val="005624EE"/>
    <w:rsid w:val="00564B38"/>
    <w:rsid w:val="005659D2"/>
    <w:rsid w:val="005665A5"/>
    <w:rsid w:val="00566ECF"/>
    <w:rsid w:val="0056791D"/>
    <w:rsid w:val="0057110E"/>
    <w:rsid w:val="00573E28"/>
    <w:rsid w:val="0057664B"/>
    <w:rsid w:val="00580079"/>
    <w:rsid w:val="00580A29"/>
    <w:rsid w:val="00584A79"/>
    <w:rsid w:val="00585D52"/>
    <w:rsid w:val="00586088"/>
    <w:rsid w:val="00587CCC"/>
    <w:rsid w:val="005915A7"/>
    <w:rsid w:val="00592170"/>
    <w:rsid w:val="005966BE"/>
    <w:rsid w:val="005A5C0C"/>
    <w:rsid w:val="005A6059"/>
    <w:rsid w:val="005B397D"/>
    <w:rsid w:val="005B786F"/>
    <w:rsid w:val="005C1542"/>
    <w:rsid w:val="005D0FB4"/>
    <w:rsid w:val="005D240B"/>
    <w:rsid w:val="005D4644"/>
    <w:rsid w:val="005D5995"/>
    <w:rsid w:val="005E2A50"/>
    <w:rsid w:val="005E3BF5"/>
    <w:rsid w:val="005E6A0D"/>
    <w:rsid w:val="005F12EB"/>
    <w:rsid w:val="005F2B19"/>
    <w:rsid w:val="005F5AE4"/>
    <w:rsid w:val="006001D2"/>
    <w:rsid w:val="00600365"/>
    <w:rsid w:val="00601F0B"/>
    <w:rsid w:val="006021A2"/>
    <w:rsid w:val="00604F9E"/>
    <w:rsid w:val="006057C9"/>
    <w:rsid w:val="006108ED"/>
    <w:rsid w:val="006113B7"/>
    <w:rsid w:val="00612F56"/>
    <w:rsid w:val="00613870"/>
    <w:rsid w:val="00613D04"/>
    <w:rsid w:val="006157A0"/>
    <w:rsid w:val="00616A06"/>
    <w:rsid w:val="00617E6A"/>
    <w:rsid w:val="00620AD1"/>
    <w:rsid w:val="006226CE"/>
    <w:rsid w:val="00622FDF"/>
    <w:rsid w:val="006231F7"/>
    <w:rsid w:val="006263D1"/>
    <w:rsid w:val="00626FEA"/>
    <w:rsid w:val="00627EA3"/>
    <w:rsid w:val="00632808"/>
    <w:rsid w:val="0063303F"/>
    <w:rsid w:val="00636999"/>
    <w:rsid w:val="00637706"/>
    <w:rsid w:val="00641726"/>
    <w:rsid w:val="006427D8"/>
    <w:rsid w:val="006462DD"/>
    <w:rsid w:val="006526C7"/>
    <w:rsid w:val="00652C74"/>
    <w:rsid w:val="0065314E"/>
    <w:rsid w:val="00653AEC"/>
    <w:rsid w:val="00653BAE"/>
    <w:rsid w:val="0065566A"/>
    <w:rsid w:val="00657E71"/>
    <w:rsid w:val="0066208C"/>
    <w:rsid w:val="00664743"/>
    <w:rsid w:val="00665B37"/>
    <w:rsid w:val="0066658E"/>
    <w:rsid w:val="00666FE2"/>
    <w:rsid w:val="00674477"/>
    <w:rsid w:val="00676F53"/>
    <w:rsid w:val="00677567"/>
    <w:rsid w:val="006802B0"/>
    <w:rsid w:val="006805BE"/>
    <w:rsid w:val="006833BD"/>
    <w:rsid w:val="00683589"/>
    <w:rsid w:val="006843EC"/>
    <w:rsid w:val="00686949"/>
    <w:rsid w:val="006877B6"/>
    <w:rsid w:val="00691E31"/>
    <w:rsid w:val="00692234"/>
    <w:rsid w:val="0069234F"/>
    <w:rsid w:val="006A055D"/>
    <w:rsid w:val="006B053E"/>
    <w:rsid w:val="006B17AC"/>
    <w:rsid w:val="006B1B65"/>
    <w:rsid w:val="006B24FF"/>
    <w:rsid w:val="006B71DA"/>
    <w:rsid w:val="006C141E"/>
    <w:rsid w:val="006C2E63"/>
    <w:rsid w:val="006C389B"/>
    <w:rsid w:val="006C403A"/>
    <w:rsid w:val="006C7324"/>
    <w:rsid w:val="006D10FB"/>
    <w:rsid w:val="006D1AD3"/>
    <w:rsid w:val="006D3317"/>
    <w:rsid w:val="006D3355"/>
    <w:rsid w:val="006D59CA"/>
    <w:rsid w:val="006D6697"/>
    <w:rsid w:val="006D7D65"/>
    <w:rsid w:val="006E0192"/>
    <w:rsid w:val="006E1B15"/>
    <w:rsid w:val="006E204A"/>
    <w:rsid w:val="006E254F"/>
    <w:rsid w:val="006E3E7D"/>
    <w:rsid w:val="006E488A"/>
    <w:rsid w:val="006E58B8"/>
    <w:rsid w:val="006E69DE"/>
    <w:rsid w:val="006F31FD"/>
    <w:rsid w:val="006F462D"/>
    <w:rsid w:val="006F5A99"/>
    <w:rsid w:val="006F750D"/>
    <w:rsid w:val="00702A1B"/>
    <w:rsid w:val="00702E84"/>
    <w:rsid w:val="00703477"/>
    <w:rsid w:val="00704847"/>
    <w:rsid w:val="00705E30"/>
    <w:rsid w:val="00705EEE"/>
    <w:rsid w:val="00706AC7"/>
    <w:rsid w:val="007078C5"/>
    <w:rsid w:val="0071067D"/>
    <w:rsid w:val="00711187"/>
    <w:rsid w:val="0071243D"/>
    <w:rsid w:val="007125A1"/>
    <w:rsid w:val="0071799F"/>
    <w:rsid w:val="00720E7F"/>
    <w:rsid w:val="00723462"/>
    <w:rsid w:val="00724E96"/>
    <w:rsid w:val="00726DC6"/>
    <w:rsid w:val="00730422"/>
    <w:rsid w:val="00734513"/>
    <w:rsid w:val="0074339C"/>
    <w:rsid w:val="00743732"/>
    <w:rsid w:val="0074590C"/>
    <w:rsid w:val="007459B3"/>
    <w:rsid w:val="0074658B"/>
    <w:rsid w:val="00746D55"/>
    <w:rsid w:val="00751400"/>
    <w:rsid w:val="00751795"/>
    <w:rsid w:val="007577E1"/>
    <w:rsid w:val="00761237"/>
    <w:rsid w:val="007621BC"/>
    <w:rsid w:val="00762AAA"/>
    <w:rsid w:val="007664F7"/>
    <w:rsid w:val="00771302"/>
    <w:rsid w:val="0077372C"/>
    <w:rsid w:val="0077383B"/>
    <w:rsid w:val="0077515F"/>
    <w:rsid w:val="007751EA"/>
    <w:rsid w:val="00781916"/>
    <w:rsid w:val="00783802"/>
    <w:rsid w:val="00783B2F"/>
    <w:rsid w:val="00785EF6"/>
    <w:rsid w:val="00786566"/>
    <w:rsid w:val="00786C53"/>
    <w:rsid w:val="00790DA4"/>
    <w:rsid w:val="00791312"/>
    <w:rsid w:val="00791CF1"/>
    <w:rsid w:val="00795436"/>
    <w:rsid w:val="007A016C"/>
    <w:rsid w:val="007A1ED6"/>
    <w:rsid w:val="007A216B"/>
    <w:rsid w:val="007A3B14"/>
    <w:rsid w:val="007A7143"/>
    <w:rsid w:val="007B53B8"/>
    <w:rsid w:val="007B69B1"/>
    <w:rsid w:val="007B7D0C"/>
    <w:rsid w:val="007C1DFD"/>
    <w:rsid w:val="007C61A8"/>
    <w:rsid w:val="007C780F"/>
    <w:rsid w:val="007D5AC1"/>
    <w:rsid w:val="007D69E5"/>
    <w:rsid w:val="007E2910"/>
    <w:rsid w:val="007F2C88"/>
    <w:rsid w:val="007F4051"/>
    <w:rsid w:val="007F49CD"/>
    <w:rsid w:val="007F4FC6"/>
    <w:rsid w:val="00802767"/>
    <w:rsid w:val="008050BE"/>
    <w:rsid w:val="00805546"/>
    <w:rsid w:val="008144CB"/>
    <w:rsid w:val="00815DCC"/>
    <w:rsid w:val="00817F87"/>
    <w:rsid w:val="0082157A"/>
    <w:rsid w:val="008215F8"/>
    <w:rsid w:val="008226FD"/>
    <w:rsid w:val="00827355"/>
    <w:rsid w:val="00830EBA"/>
    <w:rsid w:val="00832378"/>
    <w:rsid w:val="00832F75"/>
    <w:rsid w:val="0083317D"/>
    <w:rsid w:val="008354C9"/>
    <w:rsid w:val="00837D29"/>
    <w:rsid w:val="00843271"/>
    <w:rsid w:val="00844523"/>
    <w:rsid w:val="00850708"/>
    <w:rsid w:val="008509AA"/>
    <w:rsid w:val="00852BCA"/>
    <w:rsid w:val="00854B1A"/>
    <w:rsid w:val="00856C0F"/>
    <w:rsid w:val="00861F16"/>
    <w:rsid w:val="0086451D"/>
    <w:rsid w:val="00870046"/>
    <w:rsid w:val="00873951"/>
    <w:rsid w:val="008752F6"/>
    <w:rsid w:val="0087669F"/>
    <w:rsid w:val="00880BD2"/>
    <w:rsid w:val="00882CFC"/>
    <w:rsid w:val="00892A4D"/>
    <w:rsid w:val="008946D5"/>
    <w:rsid w:val="00894FC2"/>
    <w:rsid w:val="008A1718"/>
    <w:rsid w:val="008A29F7"/>
    <w:rsid w:val="008A2DB1"/>
    <w:rsid w:val="008A5867"/>
    <w:rsid w:val="008A7A9F"/>
    <w:rsid w:val="008B0A57"/>
    <w:rsid w:val="008B5D51"/>
    <w:rsid w:val="008B7FAB"/>
    <w:rsid w:val="008C0AEC"/>
    <w:rsid w:val="008C1DA6"/>
    <w:rsid w:val="008C1E5D"/>
    <w:rsid w:val="008C7389"/>
    <w:rsid w:val="008D3151"/>
    <w:rsid w:val="008D4BBA"/>
    <w:rsid w:val="008D5AE9"/>
    <w:rsid w:val="008D752A"/>
    <w:rsid w:val="008E03EF"/>
    <w:rsid w:val="008E0F11"/>
    <w:rsid w:val="008E342C"/>
    <w:rsid w:val="008E356C"/>
    <w:rsid w:val="008E4947"/>
    <w:rsid w:val="008E7268"/>
    <w:rsid w:val="008F0BEF"/>
    <w:rsid w:val="008F31EC"/>
    <w:rsid w:val="008F3B12"/>
    <w:rsid w:val="0090442E"/>
    <w:rsid w:val="0090530C"/>
    <w:rsid w:val="009065E7"/>
    <w:rsid w:val="00907300"/>
    <w:rsid w:val="0090753B"/>
    <w:rsid w:val="00911927"/>
    <w:rsid w:val="009121C5"/>
    <w:rsid w:val="00916CC1"/>
    <w:rsid w:val="00917865"/>
    <w:rsid w:val="00920EAF"/>
    <w:rsid w:val="00922331"/>
    <w:rsid w:val="0092344F"/>
    <w:rsid w:val="00926697"/>
    <w:rsid w:val="00932C93"/>
    <w:rsid w:val="00932D00"/>
    <w:rsid w:val="009344DC"/>
    <w:rsid w:val="0094130D"/>
    <w:rsid w:val="009456F7"/>
    <w:rsid w:val="00951419"/>
    <w:rsid w:val="0095149E"/>
    <w:rsid w:val="00955623"/>
    <w:rsid w:val="00956060"/>
    <w:rsid w:val="00957114"/>
    <w:rsid w:val="0096081B"/>
    <w:rsid w:val="00961851"/>
    <w:rsid w:val="00964C86"/>
    <w:rsid w:val="00965985"/>
    <w:rsid w:val="00967016"/>
    <w:rsid w:val="00971B50"/>
    <w:rsid w:val="00971CA2"/>
    <w:rsid w:val="0097289A"/>
    <w:rsid w:val="009730CE"/>
    <w:rsid w:val="00973435"/>
    <w:rsid w:val="00975F06"/>
    <w:rsid w:val="00983AE3"/>
    <w:rsid w:val="00984C38"/>
    <w:rsid w:val="00986A0B"/>
    <w:rsid w:val="00992454"/>
    <w:rsid w:val="009A0B7F"/>
    <w:rsid w:val="009A0EA9"/>
    <w:rsid w:val="009B199E"/>
    <w:rsid w:val="009B3102"/>
    <w:rsid w:val="009B51E4"/>
    <w:rsid w:val="009B595D"/>
    <w:rsid w:val="009B65DE"/>
    <w:rsid w:val="009B7498"/>
    <w:rsid w:val="009C0178"/>
    <w:rsid w:val="009C1804"/>
    <w:rsid w:val="009C3C2D"/>
    <w:rsid w:val="009C5219"/>
    <w:rsid w:val="009C761D"/>
    <w:rsid w:val="009D0006"/>
    <w:rsid w:val="009D10F1"/>
    <w:rsid w:val="009D3274"/>
    <w:rsid w:val="009D6937"/>
    <w:rsid w:val="009D7734"/>
    <w:rsid w:val="009E17C8"/>
    <w:rsid w:val="009E2407"/>
    <w:rsid w:val="009E44A7"/>
    <w:rsid w:val="009E5305"/>
    <w:rsid w:val="009F1CD1"/>
    <w:rsid w:val="009F2DC1"/>
    <w:rsid w:val="009F5BE0"/>
    <w:rsid w:val="009F6B82"/>
    <w:rsid w:val="00A005BD"/>
    <w:rsid w:val="00A01A47"/>
    <w:rsid w:val="00A0409B"/>
    <w:rsid w:val="00A057F1"/>
    <w:rsid w:val="00A123C9"/>
    <w:rsid w:val="00A147D4"/>
    <w:rsid w:val="00A21F7C"/>
    <w:rsid w:val="00A2352F"/>
    <w:rsid w:val="00A23F44"/>
    <w:rsid w:val="00A25821"/>
    <w:rsid w:val="00A263BE"/>
    <w:rsid w:val="00A308BD"/>
    <w:rsid w:val="00A31738"/>
    <w:rsid w:val="00A323A3"/>
    <w:rsid w:val="00A3471E"/>
    <w:rsid w:val="00A35EB6"/>
    <w:rsid w:val="00A37E8F"/>
    <w:rsid w:val="00A522A6"/>
    <w:rsid w:val="00A5468E"/>
    <w:rsid w:val="00A5566C"/>
    <w:rsid w:val="00A55E1A"/>
    <w:rsid w:val="00A57C54"/>
    <w:rsid w:val="00A57C5D"/>
    <w:rsid w:val="00A61293"/>
    <w:rsid w:val="00A63118"/>
    <w:rsid w:val="00A700D4"/>
    <w:rsid w:val="00A70E07"/>
    <w:rsid w:val="00A71753"/>
    <w:rsid w:val="00A759D2"/>
    <w:rsid w:val="00A80198"/>
    <w:rsid w:val="00A826FE"/>
    <w:rsid w:val="00A83672"/>
    <w:rsid w:val="00A854F7"/>
    <w:rsid w:val="00A87BD2"/>
    <w:rsid w:val="00A87CEC"/>
    <w:rsid w:val="00A923F2"/>
    <w:rsid w:val="00A92C90"/>
    <w:rsid w:val="00A93039"/>
    <w:rsid w:val="00A9694B"/>
    <w:rsid w:val="00A9776F"/>
    <w:rsid w:val="00A9788C"/>
    <w:rsid w:val="00AA01D5"/>
    <w:rsid w:val="00AA197B"/>
    <w:rsid w:val="00AA2A79"/>
    <w:rsid w:val="00AA4F8F"/>
    <w:rsid w:val="00AA54E1"/>
    <w:rsid w:val="00AA5720"/>
    <w:rsid w:val="00AA6CCF"/>
    <w:rsid w:val="00AB4BDA"/>
    <w:rsid w:val="00AC530D"/>
    <w:rsid w:val="00AC634B"/>
    <w:rsid w:val="00AC6D2C"/>
    <w:rsid w:val="00AD5F96"/>
    <w:rsid w:val="00AD7DCC"/>
    <w:rsid w:val="00AE0E22"/>
    <w:rsid w:val="00AE4293"/>
    <w:rsid w:val="00AE53EA"/>
    <w:rsid w:val="00AE58F3"/>
    <w:rsid w:val="00AE7038"/>
    <w:rsid w:val="00AE707E"/>
    <w:rsid w:val="00AF0205"/>
    <w:rsid w:val="00AF0410"/>
    <w:rsid w:val="00AF3BBF"/>
    <w:rsid w:val="00AF4B42"/>
    <w:rsid w:val="00AF4F3A"/>
    <w:rsid w:val="00B01D48"/>
    <w:rsid w:val="00B05058"/>
    <w:rsid w:val="00B0636C"/>
    <w:rsid w:val="00B0685D"/>
    <w:rsid w:val="00B10A6C"/>
    <w:rsid w:val="00B11C41"/>
    <w:rsid w:val="00B15CE1"/>
    <w:rsid w:val="00B17236"/>
    <w:rsid w:val="00B17CF5"/>
    <w:rsid w:val="00B20B3E"/>
    <w:rsid w:val="00B222F2"/>
    <w:rsid w:val="00B24CA3"/>
    <w:rsid w:val="00B267F5"/>
    <w:rsid w:val="00B3059B"/>
    <w:rsid w:val="00B30707"/>
    <w:rsid w:val="00B30918"/>
    <w:rsid w:val="00B30FD6"/>
    <w:rsid w:val="00B3342A"/>
    <w:rsid w:val="00B3424D"/>
    <w:rsid w:val="00B375EF"/>
    <w:rsid w:val="00B4096A"/>
    <w:rsid w:val="00B4127A"/>
    <w:rsid w:val="00B4310C"/>
    <w:rsid w:val="00B43CEC"/>
    <w:rsid w:val="00B44176"/>
    <w:rsid w:val="00B4511F"/>
    <w:rsid w:val="00B6051E"/>
    <w:rsid w:val="00B613B7"/>
    <w:rsid w:val="00B61C3F"/>
    <w:rsid w:val="00B62F80"/>
    <w:rsid w:val="00B642F6"/>
    <w:rsid w:val="00B650B3"/>
    <w:rsid w:val="00B66642"/>
    <w:rsid w:val="00B66A76"/>
    <w:rsid w:val="00B70876"/>
    <w:rsid w:val="00B73862"/>
    <w:rsid w:val="00B752A1"/>
    <w:rsid w:val="00B8058A"/>
    <w:rsid w:val="00B82A79"/>
    <w:rsid w:val="00B923B3"/>
    <w:rsid w:val="00B96A6B"/>
    <w:rsid w:val="00B9764F"/>
    <w:rsid w:val="00B97E2D"/>
    <w:rsid w:val="00BA018F"/>
    <w:rsid w:val="00BA26DD"/>
    <w:rsid w:val="00BA6F5F"/>
    <w:rsid w:val="00BA7DDB"/>
    <w:rsid w:val="00BB1E75"/>
    <w:rsid w:val="00BB46EC"/>
    <w:rsid w:val="00BB7100"/>
    <w:rsid w:val="00BB7586"/>
    <w:rsid w:val="00BC114B"/>
    <w:rsid w:val="00BC1D10"/>
    <w:rsid w:val="00BC2C68"/>
    <w:rsid w:val="00BC3194"/>
    <w:rsid w:val="00BC354B"/>
    <w:rsid w:val="00BC5151"/>
    <w:rsid w:val="00BC68CB"/>
    <w:rsid w:val="00BD06A3"/>
    <w:rsid w:val="00BD192E"/>
    <w:rsid w:val="00BD6627"/>
    <w:rsid w:val="00BD6A69"/>
    <w:rsid w:val="00BD6ECF"/>
    <w:rsid w:val="00BD794E"/>
    <w:rsid w:val="00BD7E8F"/>
    <w:rsid w:val="00BE34C5"/>
    <w:rsid w:val="00BE54C4"/>
    <w:rsid w:val="00BF1BDF"/>
    <w:rsid w:val="00BF372D"/>
    <w:rsid w:val="00C00432"/>
    <w:rsid w:val="00C0312B"/>
    <w:rsid w:val="00C075D9"/>
    <w:rsid w:val="00C125F6"/>
    <w:rsid w:val="00C13A55"/>
    <w:rsid w:val="00C17D32"/>
    <w:rsid w:val="00C205B8"/>
    <w:rsid w:val="00C215B9"/>
    <w:rsid w:val="00C25407"/>
    <w:rsid w:val="00C26C8E"/>
    <w:rsid w:val="00C34C46"/>
    <w:rsid w:val="00C3734D"/>
    <w:rsid w:val="00C37B1E"/>
    <w:rsid w:val="00C45600"/>
    <w:rsid w:val="00C54734"/>
    <w:rsid w:val="00C57957"/>
    <w:rsid w:val="00C60D81"/>
    <w:rsid w:val="00C6337A"/>
    <w:rsid w:val="00C656B7"/>
    <w:rsid w:val="00C751CB"/>
    <w:rsid w:val="00C77C09"/>
    <w:rsid w:val="00C875D7"/>
    <w:rsid w:val="00C90DBA"/>
    <w:rsid w:val="00C913D8"/>
    <w:rsid w:val="00C91E9E"/>
    <w:rsid w:val="00C94B27"/>
    <w:rsid w:val="00C950AB"/>
    <w:rsid w:val="00C962C4"/>
    <w:rsid w:val="00C97A17"/>
    <w:rsid w:val="00CA4793"/>
    <w:rsid w:val="00CA614E"/>
    <w:rsid w:val="00CA75A1"/>
    <w:rsid w:val="00CA7B07"/>
    <w:rsid w:val="00CB0577"/>
    <w:rsid w:val="00CB1E0C"/>
    <w:rsid w:val="00CB2ED2"/>
    <w:rsid w:val="00CB3331"/>
    <w:rsid w:val="00CB5F47"/>
    <w:rsid w:val="00CC07CE"/>
    <w:rsid w:val="00CC0F5D"/>
    <w:rsid w:val="00CC1FBF"/>
    <w:rsid w:val="00CC4B29"/>
    <w:rsid w:val="00CD15E6"/>
    <w:rsid w:val="00CD7852"/>
    <w:rsid w:val="00CE1F36"/>
    <w:rsid w:val="00CE791E"/>
    <w:rsid w:val="00CF00DE"/>
    <w:rsid w:val="00CF09C7"/>
    <w:rsid w:val="00CF1652"/>
    <w:rsid w:val="00CF32F1"/>
    <w:rsid w:val="00CF5B50"/>
    <w:rsid w:val="00CF6B3F"/>
    <w:rsid w:val="00D007F8"/>
    <w:rsid w:val="00D03864"/>
    <w:rsid w:val="00D040A4"/>
    <w:rsid w:val="00D06087"/>
    <w:rsid w:val="00D21167"/>
    <w:rsid w:val="00D2708A"/>
    <w:rsid w:val="00D275AD"/>
    <w:rsid w:val="00D278F8"/>
    <w:rsid w:val="00D337D3"/>
    <w:rsid w:val="00D3445C"/>
    <w:rsid w:val="00D348B0"/>
    <w:rsid w:val="00D35282"/>
    <w:rsid w:val="00D377DC"/>
    <w:rsid w:val="00D40D9B"/>
    <w:rsid w:val="00D423D3"/>
    <w:rsid w:val="00D44FBC"/>
    <w:rsid w:val="00D4531E"/>
    <w:rsid w:val="00D47303"/>
    <w:rsid w:val="00D5138B"/>
    <w:rsid w:val="00D51A5C"/>
    <w:rsid w:val="00D559E2"/>
    <w:rsid w:val="00D569FF"/>
    <w:rsid w:val="00D610B7"/>
    <w:rsid w:val="00D6294A"/>
    <w:rsid w:val="00D72677"/>
    <w:rsid w:val="00D7382A"/>
    <w:rsid w:val="00D743D1"/>
    <w:rsid w:val="00D762DD"/>
    <w:rsid w:val="00D76575"/>
    <w:rsid w:val="00D8134B"/>
    <w:rsid w:val="00D8207C"/>
    <w:rsid w:val="00D83470"/>
    <w:rsid w:val="00D90AF7"/>
    <w:rsid w:val="00D9539D"/>
    <w:rsid w:val="00D95CAC"/>
    <w:rsid w:val="00D97E5A"/>
    <w:rsid w:val="00DA082D"/>
    <w:rsid w:val="00DA19A3"/>
    <w:rsid w:val="00DA785D"/>
    <w:rsid w:val="00DB4667"/>
    <w:rsid w:val="00DC0570"/>
    <w:rsid w:val="00DC216E"/>
    <w:rsid w:val="00DC4443"/>
    <w:rsid w:val="00DC47F6"/>
    <w:rsid w:val="00DC739F"/>
    <w:rsid w:val="00DD04C0"/>
    <w:rsid w:val="00DD303F"/>
    <w:rsid w:val="00DD5024"/>
    <w:rsid w:val="00DD534E"/>
    <w:rsid w:val="00DD5E8E"/>
    <w:rsid w:val="00DD6337"/>
    <w:rsid w:val="00DD7A55"/>
    <w:rsid w:val="00DE1645"/>
    <w:rsid w:val="00DE4226"/>
    <w:rsid w:val="00DE4D9B"/>
    <w:rsid w:val="00DE7DE9"/>
    <w:rsid w:val="00DF0124"/>
    <w:rsid w:val="00DF013C"/>
    <w:rsid w:val="00DF0F06"/>
    <w:rsid w:val="00DF210F"/>
    <w:rsid w:val="00DF7A65"/>
    <w:rsid w:val="00E006A3"/>
    <w:rsid w:val="00E00CB6"/>
    <w:rsid w:val="00E0159C"/>
    <w:rsid w:val="00E03052"/>
    <w:rsid w:val="00E0493F"/>
    <w:rsid w:val="00E053FE"/>
    <w:rsid w:val="00E05802"/>
    <w:rsid w:val="00E06F59"/>
    <w:rsid w:val="00E14F83"/>
    <w:rsid w:val="00E163B6"/>
    <w:rsid w:val="00E20996"/>
    <w:rsid w:val="00E2149F"/>
    <w:rsid w:val="00E21C08"/>
    <w:rsid w:val="00E228D6"/>
    <w:rsid w:val="00E22E31"/>
    <w:rsid w:val="00E24345"/>
    <w:rsid w:val="00E30DE5"/>
    <w:rsid w:val="00E31AE0"/>
    <w:rsid w:val="00E31B46"/>
    <w:rsid w:val="00E336B5"/>
    <w:rsid w:val="00E3633A"/>
    <w:rsid w:val="00E366C3"/>
    <w:rsid w:val="00E41C09"/>
    <w:rsid w:val="00E50A29"/>
    <w:rsid w:val="00E534D0"/>
    <w:rsid w:val="00E55666"/>
    <w:rsid w:val="00E57894"/>
    <w:rsid w:val="00E61C8D"/>
    <w:rsid w:val="00E632C5"/>
    <w:rsid w:val="00E713D9"/>
    <w:rsid w:val="00E71C1D"/>
    <w:rsid w:val="00E73362"/>
    <w:rsid w:val="00E7361F"/>
    <w:rsid w:val="00E74736"/>
    <w:rsid w:val="00E774AC"/>
    <w:rsid w:val="00E81B81"/>
    <w:rsid w:val="00E826B2"/>
    <w:rsid w:val="00E83848"/>
    <w:rsid w:val="00E84C01"/>
    <w:rsid w:val="00E9456D"/>
    <w:rsid w:val="00E9559F"/>
    <w:rsid w:val="00EA44F5"/>
    <w:rsid w:val="00EA5CC7"/>
    <w:rsid w:val="00EA5FF0"/>
    <w:rsid w:val="00EA64E4"/>
    <w:rsid w:val="00EB0E35"/>
    <w:rsid w:val="00EB1F91"/>
    <w:rsid w:val="00EB2A7B"/>
    <w:rsid w:val="00EB51BE"/>
    <w:rsid w:val="00EC19A6"/>
    <w:rsid w:val="00EC4794"/>
    <w:rsid w:val="00EC4CB6"/>
    <w:rsid w:val="00EC5535"/>
    <w:rsid w:val="00EC6F38"/>
    <w:rsid w:val="00EC717B"/>
    <w:rsid w:val="00ED2EDF"/>
    <w:rsid w:val="00ED3AF2"/>
    <w:rsid w:val="00ED7229"/>
    <w:rsid w:val="00EE1932"/>
    <w:rsid w:val="00EE3A0F"/>
    <w:rsid w:val="00EE6C78"/>
    <w:rsid w:val="00EE763E"/>
    <w:rsid w:val="00EF29B2"/>
    <w:rsid w:val="00EF46A2"/>
    <w:rsid w:val="00F0052D"/>
    <w:rsid w:val="00F018B5"/>
    <w:rsid w:val="00F0441F"/>
    <w:rsid w:val="00F20C8B"/>
    <w:rsid w:val="00F215AE"/>
    <w:rsid w:val="00F227EF"/>
    <w:rsid w:val="00F22C76"/>
    <w:rsid w:val="00F24068"/>
    <w:rsid w:val="00F25CF9"/>
    <w:rsid w:val="00F27FCD"/>
    <w:rsid w:val="00F309BF"/>
    <w:rsid w:val="00F312C0"/>
    <w:rsid w:val="00F33635"/>
    <w:rsid w:val="00F354FD"/>
    <w:rsid w:val="00F360ED"/>
    <w:rsid w:val="00F3756B"/>
    <w:rsid w:val="00F406CE"/>
    <w:rsid w:val="00F4199F"/>
    <w:rsid w:val="00F47565"/>
    <w:rsid w:val="00F47887"/>
    <w:rsid w:val="00F534AB"/>
    <w:rsid w:val="00F54604"/>
    <w:rsid w:val="00F55CF9"/>
    <w:rsid w:val="00F56394"/>
    <w:rsid w:val="00F62E56"/>
    <w:rsid w:val="00F635DA"/>
    <w:rsid w:val="00F6540C"/>
    <w:rsid w:val="00F720B1"/>
    <w:rsid w:val="00F72171"/>
    <w:rsid w:val="00F80B88"/>
    <w:rsid w:val="00F90B2E"/>
    <w:rsid w:val="00F90CA0"/>
    <w:rsid w:val="00F9296A"/>
    <w:rsid w:val="00F95A7A"/>
    <w:rsid w:val="00FA42E4"/>
    <w:rsid w:val="00FB03C5"/>
    <w:rsid w:val="00FB1314"/>
    <w:rsid w:val="00FB2A24"/>
    <w:rsid w:val="00FB2A94"/>
    <w:rsid w:val="00FB37BD"/>
    <w:rsid w:val="00FB40E4"/>
    <w:rsid w:val="00FB435D"/>
    <w:rsid w:val="00FC08AC"/>
    <w:rsid w:val="00FC0DE1"/>
    <w:rsid w:val="00FC1C92"/>
    <w:rsid w:val="00FC322E"/>
    <w:rsid w:val="00FC4AA6"/>
    <w:rsid w:val="00FC6C37"/>
    <w:rsid w:val="00FC7A3C"/>
    <w:rsid w:val="00FD2232"/>
    <w:rsid w:val="00FD434B"/>
    <w:rsid w:val="00FD5515"/>
    <w:rsid w:val="00FD5CF8"/>
    <w:rsid w:val="00FD7487"/>
    <w:rsid w:val="00FE296E"/>
    <w:rsid w:val="00FE3B3D"/>
    <w:rsid w:val="00FE45F6"/>
    <w:rsid w:val="00FE506B"/>
    <w:rsid w:val="00FE5D89"/>
    <w:rsid w:val="00FF0E9D"/>
    <w:rsid w:val="00FF256C"/>
    <w:rsid w:val="00FF2590"/>
    <w:rsid w:val="00FF4137"/>
    <w:rsid w:val="00F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A0E3DE4E-6EDB-49D8-9FAE-E6664389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66A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76815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uiPriority w:val="59"/>
    <w:rsid w:val="00386F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86F89"/>
    <w:rPr>
      <w:color w:val="6C9D20" w:themeColor="accent1" w:themeShade="BF"/>
    </w:rPr>
    <w:tblPr>
      <w:tblStyleRowBandSize w:val="1"/>
      <w:tblStyleColBandSize w:val="1"/>
      <w:tblInd w:w="0" w:type="dxa"/>
      <w:tblBorders>
        <w:top w:val="single" w:sz="8" w:space="0" w:color="91D32B" w:themeColor="accent1"/>
        <w:bottom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66BE"/>
    <w:rPr>
      <w:rFonts w:ascii="Arial" w:eastAsia="Arial" w:hAnsi="Arial" w:cs="Arial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customStyle="1" w:styleId="Default">
    <w:name w:val="Default"/>
    <w:rsid w:val="00E163B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B66A76"/>
    <w:rPr>
      <w:rFonts w:asciiTheme="majorHAnsi" w:eastAsiaTheme="majorEastAsia" w:hAnsiTheme="majorHAnsi" w:cstheme="majorBidi"/>
      <w:color w:val="476815" w:themeColor="accent1" w:themeShade="7F"/>
      <w:sz w:val="24"/>
      <w:szCs w:val="24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3D0E0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514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2EB1"/>
    <w:pPr>
      <w:spacing w:before="100" w:beforeAutospacing="1" w:after="100" w:afterAutospacing="1"/>
    </w:pPr>
    <w:rPr>
      <w:rFonts w:eastAsiaTheme="minorEastAsia"/>
      <w:lang w:val="en-IN" w:eastAsia="en-IN"/>
    </w:rPr>
  </w:style>
  <w:style w:type="paragraph" w:customStyle="1" w:styleId="iu">
    <w:name w:val="iu"/>
    <w:basedOn w:val="Normal"/>
    <w:rsid w:val="00116154"/>
    <w:pPr>
      <w:spacing w:before="100" w:beforeAutospacing="1" w:after="100" w:afterAutospacing="1"/>
    </w:pPr>
    <w:rPr>
      <w:rFonts w:eastAsia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26" Type="http://schemas.openxmlformats.org/officeDocument/2006/relationships/image" Target="media/image120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30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Ajay-Kumar-Aspiring-Minds-Round-2/MultiTenantApp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0.png"/><Relationship Id="rId27" Type="http://schemas.openxmlformats.org/officeDocument/2006/relationships/image" Target="media/image13.png"/><Relationship Id="rId30" Type="http://schemas.openxmlformats.org/officeDocument/2006/relationships/image" Target="media/image140.png"/><Relationship Id="rId8" Type="http://schemas.openxmlformats.org/officeDocument/2006/relationships/hyperlink" Target="https://github.com/Ajay-Kumar-Aspiring-Minds-Round-2/MultiTenantApp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0.jpe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F29F8-7908-40A3-9E09-5820481F3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1257</TotalTime>
  <Pages>8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4445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Kiruba Shankar Natarajan</dc:creator>
  <cp:lastModifiedBy>Ajay Kumar Rayappa</cp:lastModifiedBy>
  <cp:revision>3058</cp:revision>
  <cp:lastPrinted>2020-12-22T16:31:00Z</cp:lastPrinted>
  <dcterms:created xsi:type="dcterms:W3CDTF">2020-12-24T09:21:00Z</dcterms:created>
  <dcterms:modified xsi:type="dcterms:W3CDTF">2021-01-24T13:53:00Z</dcterms:modified>
</cp:coreProperties>
</file>